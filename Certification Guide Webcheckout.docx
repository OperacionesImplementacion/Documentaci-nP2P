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w16du="http://schemas.microsoft.com/office/word/2023/wordml/word16du">
                <w:pict w14:anchorId="22A826AA">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14:anchorId="6C4375C8"/>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1245008C"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EC7D1C">
                                      <w:rPr>
                                        <w:rStyle w:val="Ttulodellibro"/>
                                        <w:b/>
                                        <w:bCs w:val="0"/>
                                        <w:sz w:val="32"/>
                                        <w:szCs w:val="28"/>
                                      </w:rPr>
                                      <w:t>WC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46E56819">
                  <v:shape id="_x0000_s1027"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w14:anchorId="476FC7AF">
                    <v:textbox inset="2.5mm,0,,0">
                      <w:txbxContent>
                        <w:p w:rsidRPr="009A6A3B" w:rsidR="004F4A8E" w:rsidP="004F4A8E" w:rsidRDefault="00EC7D1C" w14:paraId="2799139E" w14:textId="1245008C">
                          <w:pPr>
                            <w:spacing w:before="0" w:line="240" w:lineRule="atLeast"/>
                            <w:rPr>
                              <w:rStyle w:val="Ttulodellibro"/>
                              <w:b/>
                              <w:bCs w:val="0"/>
                              <w:sz w:val="32"/>
                              <w:szCs w:val="28"/>
                            </w:rPr>
                          </w:pPr>
                          <w:sdt>
                            <w:sdtPr>
                              <w:id w:val="1891951045"/>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Pr>
                                  <w:rStyle w:val="Ttulodellibro"/>
                                  <w:b/>
                                  <w:bCs w:val="0"/>
                                  <w:sz w:val="32"/>
                                  <w:szCs w:val="28"/>
                                </w:rPr>
                                <w:t>WC CERTIFICATION GUIDE</w:t>
                              </w:r>
                            </w:sdtContent>
                          </w:sdt>
                        </w:p>
                        <w:p w:rsidRPr="009A6A3B" w:rsidR="00B90A98" w:rsidP="004F4A8E" w:rsidRDefault="00B90A98" w14:paraId="0A37501D" w14:textId="27A2A93B">
                          <w:pPr>
                            <w:spacing w:before="0" w:line="240" w:lineRule="atLeast"/>
                            <w:rPr>
                              <w:rStyle w:val="Ttulodellibro"/>
                              <w:b/>
                              <w:bCs w:val="0"/>
                              <w:sz w:val="32"/>
                              <w:szCs w:val="28"/>
                            </w:rPr>
                          </w:pPr>
                        </w:p>
                        <w:p w:rsidRPr="009A6A3B" w:rsidR="00B90A98" w:rsidP="004F4A8E" w:rsidRDefault="00225140" w14:paraId="46D2D062" w14:textId="0568706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w16du="http://schemas.microsoft.com/office/word/2023/wordml/word16du">
                <w:pict w14:anchorId="25502298">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4:anchorId="438DC0DF">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w16du="http://schemas.microsoft.com/office/word/2023/wordml/word16du">
                <w:pict w14:anchorId="7BAAB13D">
                  <v:shape id="_x0000_s1028"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w14:anchorId="5370DC14">
                    <v:textbox style="mso-fit-shape-to-text:t" inset="2.5mm,0,,0">
                      <w:txbxContent>
                        <w:p w:rsidRPr="00775DA5" w:rsidR="004F4A8E" w:rsidP="004F4A8E" w:rsidRDefault="002811C2" w14:paraId="7BA647F7" w14:textId="7E8C1C0C">
                          <w:pPr>
                            <w:spacing w:before="0" w:line="240" w:lineRule="atLeast"/>
                            <w:rPr>
                              <w:rStyle w:val="Ttulodellibro"/>
                              <w:sz w:val="28"/>
                              <w:szCs w:val="24"/>
                            </w:rPr>
                          </w:pPr>
                          <w:r>
                            <w:rPr>
                              <w:rStyle w:val="Ttulodellibro"/>
                              <w:sz w:val="28"/>
                              <w:szCs w:val="24"/>
                              <w:lang w:val="English"/>
                            </w:rPr>
                            <w:t>Instructions for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4A2BDD1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Pr="00C16F98" w:rsidRDefault="004363DE" w:rsidP="004363DE">
          <w:pPr>
            <w:jc w:val="center"/>
            <w:rPr>
              <w:rStyle w:val="nfasissutil"/>
              <w:b w:val="0"/>
              <w:bCs/>
              <w:lang w:val="en-GB"/>
            </w:rPr>
          </w:pPr>
          <w:r w:rsidRPr="00C16F98">
            <w:rPr>
              <w:rStyle w:val="nfasis"/>
              <w:sz w:val="24"/>
              <w:szCs w:val="32"/>
              <w:lang w:val="en-GB"/>
            </w:rPr>
            <w:t>Document Statement</w:t>
          </w:r>
        </w:p>
        <w:p w14:paraId="36204F54" w14:textId="2CF9E757" w:rsidR="004363DE" w:rsidRPr="00C16F98" w:rsidRDefault="004F1F8B" w:rsidP="004363DE">
          <w:pPr>
            <w:jc w:val="center"/>
            <w:rPr>
              <w:rStyle w:val="nfasissutil"/>
              <w:b w:val="0"/>
              <w:bCs/>
              <w:lang w:val="en-GB"/>
            </w:rPr>
          </w:pPr>
          <w:r w:rsidRPr="00C16F98">
            <w:rPr>
              <w:rStyle w:val="nfasissutil"/>
              <w:b w:val="0"/>
              <w:bCs/>
              <w:lang w:val="en-GB"/>
            </w:rPr>
            <w:t xml:space="preserve">This document was prepared by, for and shall remain the property of </w:t>
          </w:r>
          <w:proofErr w:type="spellStart"/>
          <w:r w:rsidR="00A07799" w:rsidRPr="00C16F98">
            <w:rPr>
              <w:i/>
              <w:iCs/>
              <w:color w:val="7F7F7F"/>
              <w:lang w:val="en-GB"/>
            </w:rPr>
            <w:t>Evertec®for</w:t>
          </w:r>
          <w:proofErr w:type="spellEnd"/>
          <w:r w:rsidR="00A07799" w:rsidRPr="00C16F98">
            <w:rPr>
              <w:i/>
              <w:iCs/>
              <w:color w:val="7F7F7F"/>
              <w:lang w:val="en-GB"/>
            </w:rPr>
            <w:t xml:space="preserve"> your confidential use. </w:t>
          </w:r>
        </w:p>
        <w:p w14:paraId="35632C1B" w14:textId="5DF4619B" w:rsidR="006C39A4" w:rsidRPr="00C16F98" w:rsidRDefault="004363DE" w:rsidP="004F1F8B">
          <w:pPr>
            <w:jc w:val="center"/>
            <w:rPr>
              <w:bCs/>
              <w:i/>
              <w:iCs/>
              <w:color w:val="7F7F7F"/>
              <w:lang w:val="en-GB"/>
            </w:rPr>
          </w:pPr>
          <w:r w:rsidRPr="00C16F98">
            <w:rPr>
              <w:rStyle w:val="nfasissutil"/>
              <w:b w:val="0"/>
              <w:bCs/>
              <w:lang w:val="en-GB"/>
            </w:rPr>
            <w:t xml:space="preserve">The client agrees by his acceptance  or use of these documents, to return them at the request of </w:t>
          </w:r>
          <w:r w:rsidR="00A07799" w:rsidRPr="00C16F98">
            <w:rPr>
              <w:i/>
              <w:iCs/>
              <w:color w:val="7F7F7F"/>
              <w:lang w:val="en-GB"/>
            </w:rPr>
            <w:t>Evertec®</w:t>
          </w:r>
          <w:r w:rsidRPr="00C16F98">
            <w:rPr>
              <w:rStyle w:val="nfasissutil"/>
              <w:b w:val="0"/>
              <w:bCs/>
              <w:lang w:val="en-GB"/>
            </w:rPr>
            <w:t xml:space="preserve"> and not to  reproduce, copy, lend or otherwise disclose or dispose of their contents, directly or indirectly and not to use them for any purpose other than that for which they were specifically prepared.</w:t>
          </w:r>
          <w:r w:rsidR="00CB11AD" w:rsidRPr="00C16F98">
            <w:rPr>
              <w:lang w:val="en-GB"/>
            </w:rPr>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eastAsia="es-CO"/>
        </w:rPr>
        <w:lastRenderedPageBreak/>
        <w:t>TABLE OF CONTENTS</w:t>
      </w:r>
    </w:p>
    <w:p w14:paraId="6ECDCE0D" w14:textId="14D6086D" w:rsidR="00156130" w:rsidRDefault="00740D0C" w:rsidP="00156130">
      <w:pPr>
        <w:pStyle w:val="TDC1"/>
        <w:spacing w:after="0"/>
        <w:rPr>
          <w:rFonts w:eastAsiaTheme="minorEastAsia" w:cstheme="minorBidi"/>
          <w:color w:val="auto"/>
          <w:sz w:val="22"/>
          <w:szCs w:val="22"/>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32899061" w:history="1">
        <w:r w:rsidR="00156130" w:rsidRPr="00047331">
          <w:rPr>
            <w:rStyle w:val="Hipervnculo"/>
          </w:rPr>
          <w:t>1.</w:t>
        </w:r>
        <w:r w:rsidR="00156130">
          <w:rPr>
            <w:rFonts w:eastAsiaTheme="minorEastAsia" w:cstheme="minorBidi"/>
            <w:color w:val="auto"/>
            <w:sz w:val="22"/>
            <w:szCs w:val="22"/>
          </w:rPr>
          <w:tab/>
        </w:r>
        <w:r w:rsidR="00156130" w:rsidRPr="00047331">
          <w:rPr>
            <w:rStyle w:val="Hipervnculo"/>
          </w:rPr>
          <w:t>TRADE ACTIVITY</w:t>
        </w:r>
        <w:r w:rsidR="00156130">
          <w:rPr>
            <w:webHidden/>
          </w:rPr>
          <w:tab/>
        </w:r>
        <w:r w:rsidR="00156130">
          <w:rPr>
            <w:webHidden/>
          </w:rPr>
          <w:fldChar w:fldCharType="begin"/>
        </w:r>
        <w:r w:rsidR="00156130">
          <w:rPr>
            <w:webHidden/>
          </w:rPr>
          <w:instrText xml:space="preserve"> PAGEREF _Toc132899061 \h </w:instrText>
        </w:r>
        <w:r w:rsidR="00156130">
          <w:rPr>
            <w:webHidden/>
          </w:rPr>
        </w:r>
        <w:r w:rsidR="00156130">
          <w:rPr>
            <w:webHidden/>
          </w:rPr>
          <w:fldChar w:fldCharType="separate"/>
        </w:r>
        <w:r w:rsidR="00156130">
          <w:rPr>
            <w:webHidden/>
          </w:rPr>
          <w:t>3</w:t>
        </w:r>
        <w:r w:rsidR="00156130">
          <w:rPr>
            <w:webHidden/>
          </w:rPr>
          <w:fldChar w:fldCharType="end"/>
        </w:r>
      </w:hyperlink>
    </w:p>
    <w:p w14:paraId="6866BFA2" w14:textId="6C13FA11" w:rsidR="00156130" w:rsidRDefault="00000000" w:rsidP="00156130">
      <w:pPr>
        <w:pStyle w:val="TDC1"/>
        <w:rPr>
          <w:rFonts w:eastAsiaTheme="minorEastAsia" w:cstheme="minorBidi"/>
          <w:color w:val="auto"/>
          <w:sz w:val="22"/>
          <w:szCs w:val="22"/>
        </w:rPr>
      </w:pPr>
      <w:hyperlink w:anchor="_Toc132899062" w:history="1">
        <w:r w:rsidR="00156130" w:rsidRPr="00047331">
          <w:rPr>
            <w:rStyle w:val="Hipervnculo"/>
            <w:rFonts w:cs="Arial"/>
          </w:rPr>
          <w:t>2.</w:t>
        </w:r>
        <w:r w:rsidR="00156130">
          <w:rPr>
            <w:rFonts w:eastAsiaTheme="minorEastAsia" w:cstheme="minorBidi"/>
            <w:color w:val="auto"/>
            <w:sz w:val="22"/>
            <w:szCs w:val="22"/>
          </w:rPr>
          <w:tab/>
        </w:r>
        <w:r w:rsidR="00156130" w:rsidRPr="00047331">
          <w:rPr>
            <w:rStyle w:val="Hipervnculo"/>
          </w:rPr>
          <w:t>PAYMENT PROCESS</w:t>
        </w:r>
        <w:r w:rsidR="00156130">
          <w:rPr>
            <w:webHidden/>
          </w:rPr>
          <w:tab/>
        </w:r>
        <w:r w:rsidR="00156130">
          <w:rPr>
            <w:webHidden/>
          </w:rPr>
          <w:fldChar w:fldCharType="begin"/>
        </w:r>
        <w:r w:rsidR="00156130">
          <w:rPr>
            <w:webHidden/>
          </w:rPr>
          <w:instrText xml:space="preserve"> PAGEREF _Toc132899062 \h </w:instrText>
        </w:r>
        <w:r w:rsidR="00156130">
          <w:rPr>
            <w:webHidden/>
          </w:rPr>
        </w:r>
        <w:r w:rsidR="00156130">
          <w:rPr>
            <w:webHidden/>
          </w:rPr>
          <w:fldChar w:fldCharType="separate"/>
        </w:r>
        <w:r w:rsidR="00156130">
          <w:rPr>
            <w:webHidden/>
          </w:rPr>
          <w:t>3</w:t>
        </w:r>
        <w:r w:rsidR="00156130">
          <w:rPr>
            <w:webHidden/>
          </w:rPr>
          <w:fldChar w:fldCharType="end"/>
        </w:r>
      </w:hyperlink>
    </w:p>
    <w:p w14:paraId="48D28DE1" w14:textId="49B14621" w:rsidR="00156130" w:rsidRDefault="00000000" w:rsidP="00156130">
      <w:pPr>
        <w:pStyle w:val="TDC1"/>
        <w:rPr>
          <w:rFonts w:eastAsiaTheme="minorEastAsia" w:cstheme="minorBidi"/>
          <w:color w:val="auto"/>
          <w:sz w:val="22"/>
          <w:szCs w:val="22"/>
        </w:rPr>
      </w:pPr>
      <w:hyperlink w:anchor="_Toc132899063" w:history="1">
        <w:r w:rsidR="00156130" w:rsidRPr="00047331">
          <w:rPr>
            <w:rStyle w:val="Hipervnculo"/>
          </w:rPr>
          <w:t>3.</w:t>
        </w:r>
        <w:r w:rsidR="00156130">
          <w:rPr>
            <w:rFonts w:eastAsiaTheme="minorEastAsia" w:cstheme="minorBidi"/>
            <w:color w:val="auto"/>
            <w:sz w:val="22"/>
            <w:szCs w:val="22"/>
          </w:rPr>
          <w:tab/>
        </w:r>
        <w:r w:rsidR="00156130" w:rsidRPr="00047331">
          <w:rPr>
            <w:rStyle w:val="Hipervnculo"/>
          </w:rPr>
          <w:t>CORPORATE IMAGE</w:t>
        </w:r>
        <w:r w:rsidR="00156130">
          <w:rPr>
            <w:webHidden/>
          </w:rPr>
          <w:tab/>
        </w:r>
        <w:r w:rsidR="00156130">
          <w:rPr>
            <w:webHidden/>
          </w:rPr>
          <w:fldChar w:fldCharType="begin"/>
        </w:r>
        <w:r w:rsidR="00156130">
          <w:rPr>
            <w:webHidden/>
          </w:rPr>
          <w:instrText xml:space="preserve"> PAGEREF _Toc132899063 \h </w:instrText>
        </w:r>
        <w:r w:rsidR="00156130">
          <w:rPr>
            <w:webHidden/>
          </w:rPr>
        </w:r>
        <w:r w:rsidR="00156130">
          <w:rPr>
            <w:webHidden/>
          </w:rPr>
          <w:fldChar w:fldCharType="separate"/>
        </w:r>
        <w:r w:rsidR="00156130">
          <w:rPr>
            <w:webHidden/>
          </w:rPr>
          <w:t>4</w:t>
        </w:r>
        <w:r w:rsidR="00156130">
          <w:rPr>
            <w:webHidden/>
          </w:rPr>
          <w:fldChar w:fldCharType="end"/>
        </w:r>
      </w:hyperlink>
    </w:p>
    <w:p w14:paraId="5099DD62" w14:textId="23F7B71E" w:rsidR="00156130" w:rsidRDefault="00000000" w:rsidP="00156130">
      <w:pPr>
        <w:pStyle w:val="TDC1"/>
        <w:rPr>
          <w:rFonts w:eastAsiaTheme="minorEastAsia" w:cstheme="minorBidi"/>
          <w:color w:val="auto"/>
          <w:sz w:val="22"/>
          <w:szCs w:val="22"/>
        </w:rPr>
      </w:pPr>
      <w:hyperlink w:anchor="_Toc132899064" w:history="1">
        <w:r w:rsidR="00156130" w:rsidRPr="00047331">
          <w:rPr>
            <w:rStyle w:val="Hipervnculo"/>
          </w:rPr>
          <w:t>4.</w:t>
        </w:r>
        <w:r w:rsidR="00156130">
          <w:rPr>
            <w:rFonts w:eastAsiaTheme="minorEastAsia" w:cstheme="minorBidi"/>
            <w:color w:val="auto"/>
            <w:sz w:val="22"/>
            <w:szCs w:val="22"/>
          </w:rPr>
          <w:tab/>
        </w:r>
        <w:r w:rsidR="00156130" w:rsidRPr="00047331">
          <w:rPr>
            <w:rStyle w:val="Hipervnculo"/>
          </w:rPr>
          <w:t>FREQUENTLY ASKED QUESTIONS</w:t>
        </w:r>
        <w:r w:rsidR="00156130">
          <w:rPr>
            <w:webHidden/>
          </w:rPr>
          <w:tab/>
        </w:r>
        <w:r w:rsidR="00156130">
          <w:rPr>
            <w:webHidden/>
          </w:rPr>
          <w:fldChar w:fldCharType="begin"/>
        </w:r>
        <w:r w:rsidR="00156130">
          <w:rPr>
            <w:webHidden/>
          </w:rPr>
          <w:instrText xml:space="preserve"> PAGEREF _Toc132899064 \h </w:instrText>
        </w:r>
        <w:r w:rsidR="00156130">
          <w:rPr>
            <w:webHidden/>
          </w:rPr>
        </w:r>
        <w:r w:rsidR="00156130">
          <w:rPr>
            <w:webHidden/>
          </w:rPr>
          <w:fldChar w:fldCharType="separate"/>
        </w:r>
        <w:r w:rsidR="00156130">
          <w:rPr>
            <w:webHidden/>
          </w:rPr>
          <w:t>4</w:t>
        </w:r>
        <w:r w:rsidR="00156130">
          <w:rPr>
            <w:webHidden/>
          </w:rPr>
          <w:fldChar w:fldCharType="end"/>
        </w:r>
      </w:hyperlink>
    </w:p>
    <w:p w14:paraId="39CEE0FA" w14:textId="534BE232" w:rsidR="00156130" w:rsidRDefault="00000000" w:rsidP="00156130">
      <w:pPr>
        <w:pStyle w:val="TDC1"/>
        <w:rPr>
          <w:rFonts w:eastAsiaTheme="minorEastAsia" w:cstheme="minorBidi"/>
          <w:color w:val="auto"/>
          <w:sz w:val="22"/>
          <w:szCs w:val="22"/>
        </w:rPr>
      </w:pPr>
      <w:hyperlink w:anchor="_Toc132899065" w:history="1">
        <w:r w:rsidR="00156130" w:rsidRPr="00047331">
          <w:rPr>
            <w:rStyle w:val="Hipervnculo"/>
          </w:rPr>
          <w:t>5.</w:t>
        </w:r>
        <w:r w:rsidR="00156130">
          <w:rPr>
            <w:rFonts w:eastAsiaTheme="minorEastAsia" w:cstheme="minorBidi"/>
            <w:color w:val="auto"/>
            <w:sz w:val="22"/>
            <w:szCs w:val="22"/>
          </w:rPr>
          <w:tab/>
        </w:r>
        <w:r w:rsidR="00156130" w:rsidRPr="00047331">
          <w:rPr>
            <w:rStyle w:val="Hipervnculo"/>
          </w:rPr>
          <w:t>TERMS, CONDITIONS AND PRIVACY POLICIES</w:t>
        </w:r>
        <w:r w:rsidR="00156130">
          <w:rPr>
            <w:webHidden/>
          </w:rPr>
          <w:tab/>
        </w:r>
        <w:r w:rsidR="00156130">
          <w:rPr>
            <w:webHidden/>
          </w:rPr>
          <w:fldChar w:fldCharType="begin"/>
        </w:r>
        <w:r w:rsidR="00156130">
          <w:rPr>
            <w:webHidden/>
          </w:rPr>
          <w:instrText xml:space="preserve"> PAGEREF _Toc132899065 \h </w:instrText>
        </w:r>
        <w:r w:rsidR="00156130">
          <w:rPr>
            <w:webHidden/>
          </w:rPr>
        </w:r>
        <w:r w:rsidR="00156130">
          <w:rPr>
            <w:webHidden/>
          </w:rPr>
          <w:fldChar w:fldCharType="separate"/>
        </w:r>
        <w:r w:rsidR="00156130">
          <w:rPr>
            <w:webHidden/>
          </w:rPr>
          <w:t>5</w:t>
        </w:r>
        <w:r w:rsidR="00156130">
          <w:rPr>
            <w:webHidden/>
          </w:rPr>
          <w:fldChar w:fldCharType="end"/>
        </w:r>
      </w:hyperlink>
    </w:p>
    <w:p w14:paraId="5099B1A2" w14:textId="39BC77BC" w:rsidR="00156130" w:rsidRDefault="00000000" w:rsidP="00156130">
      <w:pPr>
        <w:pStyle w:val="TDC1"/>
        <w:rPr>
          <w:rFonts w:eastAsiaTheme="minorEastAsia" w:cstheme="minorBidi"/>
          <w:color w:val="auto"/>
          <w:sz w:val="22"/>
          <w:szCs w:val="22"/>
        </w:rPr>
      </w:pPr>
      <w:hyperlink w:anchor="_Toc132899066" w:history="1">
        <w:r w:rsidR="00156130" w:rsidRPr="00047331">
          <w:rPr>
            <w:rStyle w:val="Hipervnculo"/>
          </w:rPr>
          <w:t>6.</w:t>
        </w:r>
        <w:r w:rsidR="00156130">
          <w:rPr>
            <w:rFonts w:eastAsiaTheme="minorEastAsia" w:cstheme="minorBidi"/>
            <w:color w:val="auto"/>
            <w:sz w:val="22"/>
            <w:szCs w:val="22"/>
          </w:rPr>
          <w:tab/>
        </w:r>
        <w:r w:rsidR="00156130" w:rsidRPr="00047331">
          <w:rPr>
            <w:rStyle w:val="Hipervnculo"/>
          </w:rPr>
          <w:t>USE OF TAXES</w:t>
        </w:r>
        <w:r w:rsidR="00156130">
          <w:rPr>
            <w:webHidden/>
          </w:rPr>
          <w:tab/>
        </w:r>
        <w:r w:rsidR="00156130">
          <w:rPr>
            <w:webHidden/>
          </w:rPr>
          <w:fldChar w:fldCharType="begin"/>
        </w:r>
        <w:r w:rsidR="00156130">
          <w:rPr>
            <w:webHidden/>
          </w:rPr>
          <w:instrText xml:space="preserve"> PAGEREF _Toc132899066 \h </w:instrText>
        </w:r>
        <w:r w:rsidR="00156130">
          <w:rPr>
            <w:webHidden/>
          </w:rPr>
        </w:r>
        <w:r w:rsidR="00156130">
          <w:rPr>
            <w:webHidden/>
          </w:rPr>
          <w:fldChar w:fldCharType="separate"/>
        </w:r>
        <w:r w:rsidR="00156130">
          <w:rPr>
            <w:webHidden/>
          </w:rPr>
          <w:t>5</w:t>
        </w:r>
        <w:r w:rsidR="00156130">
          <w:rPr>
            <w:webHidden/>
          </w:rPr>
          <w:fldChar w:fldCharType="end"/>
        </w:r>
      </w:hyperlink>
    </w:p>
    <w:p w14:paraId="33407363" w14:textId="2E7272E7" w:rsidR="00156130" w:rsidRDefault="00000000" w:rsidP="00156130">
      <w:pPr>
        <w:pStyle w:val="TDC1"/>
        <w:rPr>
          <w:rFonts w:eastAsiaTheme="minorEastAsia" w:cstheme="minorBidi"/>
          <w:color w:val="auto"/>
          <w:sz w:val="22"/>
          <w:szCs w:val="22"/>
        </w:rPr>
      </w:pPr>
      <w:hyperlink w:anchor="_Toc132899067" w:history="1">
        <w:r w:rsidR="00156130" w:rsidRPr="00047331">
          <w:rPr>
            <w:rStyle w:val="Hipervnculo"/>
          </w:rPr>
          <w:t>7.</w:t>
        </w:r>
        <w:r w:rsidR="00156130">
          <w:rPr>
            <w:rFonts w:eastAsiaTheme="minorEastAsia" w:cstheme="minorBidi"/>
            <w:color w:val="auto"/>
            <w:sz w:val="22"/>
            <w:szCs w:val="22"/>
          </w:rPr>
          <w:tab/>
        </w:r>
        <w:r w:rsidR="00156130" w:rsidRPr="00047331">
          <w:rPr>
            <w:rStyle w:val="Hipervnculo"/>
          </w:rPr>
          <w:t>EXPIRATION TIME</w:t>
        </w:r>
        <w:r w:rsidR="00156130">
          <w:rPr>
            <w:webHidden/>
          </w:rPr>
          <w:tab/>
        </w:r>
        <w:r w:rsidR="00156130">
          <w:rPr>
            <w:webHidden/>
          </w:rPr>
          <w:fldChar w:fldCharType="begin"/>
        </w:r>
        <w:r w:rsidR="00156130">
          <w:rPr>
            <w:webHidden/>
          </w:rPr>
          <w:instrText xml:space="preserve"> PAGEREF _Toc132899067 \h </w:instrText>
        </w:r>
        <w:r w:rsidR="00156130">
          <w:rPr>
            <w:webHidden/>
          </w:rPr>
        </w:r>
        <w:r w:rsidR="00156130">
          <w:rPr>
            <w:webHidden/>
          </w:rPr>
          <w:fldChar w:fldCharType="separate"/>
        </w:r>
        <w:r w:rsidR="00156130">
          <w:rPr>
            <w:webHidden/>
          </w:rPr>
          <w:t>5</w:t>
        </w:r>
        <w:r w:rsidR="00156130">
          <w:rPr>
            <w:webHidden/>
          </w:rPr>
          <w:fldChar w:fldCharType="end"/>
        </w:r>
      </w:hyperlink>
    </w:p>
    <w:p w14:paraId="4A976725" w14:textId="252999CE" w:rsidR="00156130" w:rsidRDefault="00000000" w:rsidP="00156130">
      <w:pPr>
        <w:pStyle w:val="TDC1"/>
        <w:rPr>
          <w:rFonts w:eastAsiaTheme="minorEastAsia" w:cstheme="minorBidi"/>
          <w:color w:val="auto"/>
          <w:sz w:val="22"/>
          <w:szCs w:val="22"/>
        </w:rPr>
      </w:pPr>
      <w:hyperlink w:anchor="_Toc132899068" w:history="1">
        <w:r w:rsidR="00156130" w:rsidRPr="00047331">
          <w:rPr>
            <w:rStyle w:val="Hipervnculo"/>
          </w:rPr>
          <w:t>8.</w:t>
        </w:r>
        <w:r w:rsidR="00156130">
          <w:rPr>
            <w:rFonts w:eastAsiaTheme="minorEastAsia" w:cstheme="minorBidi"/>
            <w:color w:val="auto"/>
            <w:sz w:val="22"/>
            <w:szCs w:val="22"/>
          </w:rPr>
          <w:tab/>
        </w:r>
        <w:r w:rsidR="00156130" w:rsidRPr="00047331">
          <w:rPr>
            <w:rStyle w:val="Hipervnculo"/>
          </w:rPr>
          <w:t>SECURITY REQUIREMENTS</w:t>
        </w:r>
        <w:r w:rsidR="00156130">
          <w:rPr>
            <w:webHidden/>
          </w:rPr>
          <w:tab/>
        </w:r>
        <w:r w:rsidR="00156130">
          <w:rPr>
            <w:webHidden/>
          </w:rPr>
          <w:fldChar w:fldCharType="begin"/>
        </w:r>
        <w:r w:rsidR="00156130">
          <w:rPr>
            <w:webHidden/>
          </w:rPr>
          <w:instrText xml:space="preserve"> PAGEREF _Toc132899068 \h </w:instrText>
        </w:r>
        <w:r w:rsidR="00156130">
          <w:rPr>
            <w:webHidden/>
          </w:rPr>
        </w:r>
        <w:r w:rsidR="00156130">
          <w:rPr>
            <w:webHidden/>
          </w:rPr>
          <w:fldChar w:fldCharType="separate"/>
        </w:r>
        <w:r w:rsidR="00156130">
          <w:rPr>
            <w:webHidden/>
          </w:rPr>
          <w:t>6</w:t>
        </w:r>
        <w:r w:rsidR="00156130">
          <w:rPr>
            <w:webHidden/>
          </w:rPr>
          <w:fldChar w:fldCharType="end"/>
        </w:r>
      </w:hyperlink>
    </w:p>
    <w:p w14:paraId="2D5CC98A" w14:textId="6562CD37" w:rsidR="00156130" w:rsidRDefault="00000000" w:rsidP="00156130">
      <w:pPr>
        <w:pStyle w:val="TDC1"/>
        <w:rPr>
          <w:rFonts w:eastAsiaTheme="minorEastAsia" w:cstheme="minorBidi"/>
          <w:color w:val="auto"/>
          <w:sz w:val="22"/>
          <w:szCs w:val="22"/>
        </w:rPr>
      </w:pPr>
      <w:hyperlink w:anchor="_Toc132899069" w:history="1">
        <w:r w:rsidR="00156130" w:rsidRPr="00047331">
          <w:rPr>
            <w:rStyle w:val="Hipervnculo"/>
          </w:rPr>
          <w:t>9.</w:t>
        </w:r>
        <w:r w:rsidR="00156130">
          <w:rPr>
            <w:rFonts w:eastAsiaTheme="minorEastAsia" w:cstheme="minorBidi"/>
            <w:color w:val="auto"/>
            <w:sz w:val="22"/>
            <w:szCs w:val="22"/>
          </w:rPr>
          <w:tab/>
        </w:r>
        <w:r w:rsidR="00156130" w:rsidRPr="00047331">
          <w:rPr>
            <w:rStyle w:val="Hipervnculo"/>
          </w:rPr>
          <w:t>WEBCHECKOUT TEMPLATE CUSTOMIZATION</w:t>
        </w:r>
        <w:r w:rsidR="00156130">
          <w:rPr>
            <w:webHidden/>
          </w:rPr>
          <w:tab/>
        </w:r>
        <w:r w:rsidR="00156130">
          <w:rPr>
            <w:webHidden/>
          </w:rPr>
          <w:fldChar w:fldCharType="begin"/>
        </w:r>
        <w:r w:rsidR="00156130">
          <w:rPr>
            <w:webHidden/>
          </w:rPr>
          <w:instrText xml:space="preserve"> PAGEREF _Toc132899069 \h </w:instrText>
        </w:r>
        <w:r w:rsidR="00156130">
          <w:rPr>
            <w:webHidden/>
          </w:rPr>
        </w:r>
        <w:r w:rsidR="00156130">
          <w:rPr>
            <w:webHidden/>
          </w:rPr>
          <w:fldChar w:fldCharType="separate"/>
        </w:r>
        <w:r w:rsidR="00156130">
          <w:rPr>
            <w:webHidden/>
          </w:rPr>
          <w:t>6</w:t>
        </w:r>
        <w:r w:rsidR="00156130">
          <w:rPr>
            <w:webHidden/>
          </w:rPr>
          <w:fldChar w:fldCharType="end"/>
        </w:r>
      </w:hyperlink>
    </w:p>
    <w:p w14:paraId="5BAC7777" w14:textId="4B415A76" w:rsidR="00156130" w:rsidRDefault="00000000" w:rsidP="00156130">
      <w:pPr>
        <w:pStyle w:val="TDC1"/>
        <w:rPr>
          <w:rFonts w:eastAsiaTheme="minorEastAsia" w:cstheme="minorBidi"/>
          <w:color w:val="auto"/>
          <w:sz w:val="22"/>
          <w:szCs w:val="22"/>
        </w:rPr>
      </w:pPr>
      <w:hyperlink w:anchor="_Toc132899070" w:history="1">
        <w:r w:rsidR="00156130" w:rsidRPr="00047331">
          <w:rPr>
            <w:rStyle w:val="Hipervnculo"/>
          </w:rPr>
          <w:t>10.</w:t>
        </w:r>
        <w:r w:rsidR="00156130">
          <w:rPr>
            <w:rFonts w:eastAsiaTheme="minorEastAsia" w:cstheme="minorBidi"/>
            <w:color w:val="auto"/>
            <w:sz w:val="22"/>
            <w:szCs w:val="22"/>
          </w:rPr>
          <w:tab/>
        </w:r>
        <w:r w:rsidR="00156130" w:rsidRPr="00047331">
          <w:rPr>
            <w:rStyle w:val="Hipervnculo"/>
          </w:rPr>
          <w:t>REDIRECT BUTTON CONTROL</w:t>
        </w:r>
        <w:r w:rsidR="00156130">
          <w:rPr>
            <w:webHidden/>
          </w:rPr>
          <w:tab/>
        </w:r>
        <w:r w:rsidR="00156130">
          <w:rPr>
            <w:webHidden/>
          </w:rPr>
          <w:fldChar w:fldCharType="begin"/>
        </w:r>
        <w:r w:rsidR="00156130">
          <w:rPr>
            <w:webHidden/>
          </w:rPr>
          <w:instrText xml:space="preserve"> PAGEREF _Toc132899070 \h </w:instrText>
        </w:r>
        <w:r w:rsidR="00156130">
          <w:rPr>
            <w:webHidden/>
          </w:rPr>
        </w:r>
        <w:r w:rsidR="00156130">
          <w:rPr>
            <w:webHidden/>
          </w:rPr>
          <w:fldChar w:fldCharType="separate"/>
        </w:r>
        <w:r w:rsidR="00156130">
          <w:rPr>
            <w:webHidden/>
          </w:rPr>
          <w:t>7</w:t>
        </w:r>
        <w:r w:rsidR="00156130">
          <w:rPr>
            <w:webHidden/>
          </w:rPr>
          <w:fldChar w:fldCharType="end"/>
        </w:r>
      </w:hyperlink>
    </w:p>
    <w:p w14:paraId="02700340" w14:textId="547E9199" w:rsidR="00156130" w:rsidRDefault="00000000" w:rsidP="00156130">
      <w:pPr>
        <w:pStyle w:val="TDC1"/>
        <w:rPr>
          <w:rFonts w:eastAsiaTheme="minorEastAsia" w:cstheme="minorBidi"/>
          <w:color w:val="auto"/>
          <w:sz w:val="22"/>
          <w:szCs w:val="22"/>
        </w:rPr>
      </w:pPr>
      <w:hyperlink w:anchor="_Toc132899071" w:history="1">
        <w:r w:rsidR="00156130" w:rsidRPr="00047331">
          <w:rPr>
            <w:rStyle w:val="Hipervnculo"/>
          </w:rPr>
          <w:t>11.</w:t>
        </w:r>
        <w:r w:rsidR="00156130">
          <w:rPr>
            <w:rFonts w:eastAsiaTheme="minorEastAsia" w:cstheme="minorBidi"/>
            <w:color w:val="auto"/>
            <w:sz w:val="22"/>
            <w:szCs w:val="22"/>
          </w:rPr>
          <w:tab/>
        </w:r>
        <w:r w:rsidR="00156130" w:rsidRPr="00047331">
          <w:rPr>
            <w:rStyle w:val="Hipervnculo"/>
          </w:rPr>
          <w:t>CANCELLATION SESSION IN WEBCHECKOUT</w:t>
        </w:r>
        <w:r w:rsidR="00156130">
          <w:rPr>
            <w:webHidden/>
          </w:rPr>
          <w:tab/>
        </w:r>
        <w:r w:rsidR="00156130">
          <w:rPr>
            <w:webHidden/>
          </w:rPr>
          <w:fldChar w:fldCharType="begin"/>
        </w:r>
        <w:r w:rsidR="00156130">
          <w:rPr>
            <w:webHidden/>
          </w:rPr>
          <w:instrText xml:space="preserve"> PAGEREF _Toc132899071 \h </w:instrText>
        </w:r>
        <w:r w:rsidR="00156130">
          <w:rPr>
            <w:webHidden/>
          </w:rPr>
        </w:r>
        <w:r w:rsidR="00156130">
          <w:rPr>
            <w:webHidden/>
          </w:rPr>
          <w:fldChar w:fldCharType="separate"/>
        </w:r>
        <w:r w:rsidR="00156130">
          <w:rPr>
            <w:webHidden/>
          </w:rPr>
          <w:t>7</w:t>
        </w:r>
        <w:r w:rsidR="00156130">
          <w:rPr>
            <w:webHidden/>
          </w:rPr>
          <w:fldChar w:fldCharType="end"/>
        </w:r>
      </w:hyperlink>
    </w:p>
    <w:p w14:paraId="1E395AC3" w14:textId="57800EAF" w:rsidR="00156130" w:rsidRDefault="00000000" w:rsidP="00156130">
      <w:pPr>
        <w:pStyle w:val="TDC1"/>
        <w:rPr>
          <w:rFonts w:eastAsiaTheme="minorEastAsia" w:cstheme="minorBidi"/>
          <w:color w:val="auto"/>
          <w:sz w:val="22"/>
          <w:szCs w:val="22"/>
        </w:rPr>
      </w:pPr>
      <w:hyperlink w:anchor="_Toc132899072" w:history="1">
        <w:r w:rsidR="00156130" w:rsidRPr="00047331">
          <w:rPr>
            <w:rStyle w:val="Hipervnculo"/>
            <w:rFonts w:cs="Arial"/>
          </w:rPr>
          <w:t>12.</w:t>
        </w:r>
        <w:r w:rsidR="00156130">
          <w:rPr>
            <w:rFonts w:eastAsiaTheme="minorEastAsia" w:cstheme="minorBidi"/>
            <w:color w:val="auto"/>
            <w:sz w:val="22"/>
            <w:szCs w:val="22"/>
          </w:rPr>
          <w:tab/>
        </w:r>
        <w:r w:rsidR="00156130" w:rsidRPr="00047331">
          <w:rPr>
            <w:rStyle w:val="Hipervnculo"/>
          </w:rPr>
          <w:t>LIGHTBOX MANAGEMENT (In case of using the functionality)</w:t>
        </w:r>
        <w:r w:rsidR="00156130">
          <w:rPr>
            <w:webHidden/>
          </w:rPr>
          <w:tab/>
        </w:r>
        <w:r w:rsidR="00156130">
          <w:rPr>
            <w:webHidden/>
          </w:rPr>
          <w:fldChar w:fldCharType="begin"/>
        </w:r>
        <w:r w:rsidR="00156130">
          <w:rPr>
            <w:webHidden/>
          </w:rPr>
          <w:instrText xml:space="preserve"> PAGEREF _Toc132899072 \h </w:instrText>
        </w:r>
        <w:r w:rsidR="00156130">
          <w:rPr>
            <w:webHidden/>
          </w:rPr>
        </w:r>
        <w:r w:rsidR="00156130">
          <w:rPr>
            <w:webHidden/>
          </w:rPr>
          <w:fldChar w:fldCharType="separate"/>
        </w:r>
        <w:r w:rsidR="00156130">
          <w:rPr>
            <w:webHidden/>
          </w:rPr>
          <w:t>7</w:t>
        </w:r>
        <w:r w:rsidR="00156130">
          <w:rPr>
            <w:webHidden/>
          </w:rPr>
          <w:fldChar w:fldCharType="end"/>
        </w:r>
      </w:hyperlink>
    </w:p>
    <w:p w14:paraId="195B9A46" w14:textId="2656AF0D" w:rsidR="00156130" w:rsidRDefault="00000000" w:rsidP="00156130">
      <w:pPr>
        <w:pStyle w:val="TDC1"/>
        <w:rPr>
          <w:rFonts w:eastAsiaTheme="minorEastAsia" w:cstheme="minorBidi"/>
          <w:color w:val="auto"/>
          <w:sz w:val="22"/>
          <w:szCs w:val="22"/>
        </w:rPr>
      </w:pPr>
      <w:hyperlink w:anchor="_Toc132899073" w:history="1">
        <w:r w:rsidR="00156130" w:rsidRPr="00047331">
          <w:rPr>
            <w:rStyle w:val="Hipervnculo"/>
          </w:rPr>
          <w:t>13.</w:t>
        </w:r>
        <w:r w:rsidR="00156130">
          <w:rPr>
            <w:rFonts w:eastAsiaTheme="minorEastAsia" w:cstheme="minorBidi"/>
            <w:color w:val="auto"/>
            <w:sz w:val="22"/>
            <w:szCs w:val="22"/>
          </w:rPr>
          <w:tab/>
        </w:r>
        <w:r w:rsidR="00156130" w:rsidRPr="00047331">
          <w:rPr>
            <w:rStyle w:val="Hipervnculo"/>
          </w:rPr>
          <w:t>VALIDATION FIELDS(CREATEREQUEST)</w:t>
        </w:r>
        <w:r w:rsidR="00156130">
          <w:rPr>
            <w:webHidden/>
          </w:rPr>
          <w:tab/>
        </w:r>
        <w:r w:rsidR="00156130">
          <w:rPr>
            <w:webHidden/>
          </w:rPr>
          <w:fldChar w:fldCharType="begin"/>
        </w:r>
        <w:r w:rsidR="00156130">
          <w:rPr>
            <w:webHidden/>
          </w:rPr>
          <w:instrText xml:space="preserve"> PAGEREF _Toc132899073 \h </w:instrText>
        </w:r>
        <w:r w:rsidR="00156130">
          <w:rPr>
            <w:webHidden/>
          </w:rPr>
        </w:r>
        <w:r w:rsidR="00156130">
          <w:rPr>
            <w:webHidden/>
          </w:rPr>
          <w:fldChar w:fldCharType="separate"/>
        </w:r>
        <w:r w:rsidR="00156130">
          <w:rPr>
            <w:webHidden/>
          </w:rPr>
          <w:t>8</w:t>
        </w:r>
        <w:r w:rsidR="00156130">
          <w:rPr>
            <w:webHidden/>
          </w:rPr>
          <w:fldChar w:fldCharType="end"/>
        </w:r>
      </w:hyperlink>
    </w:p>
    <w:p w14:paraId="6A3A3915" w14:textId="4BEB2F6F" w:rsidR="00156130" w:rsidRDefault="00000000" w:rsidP="00156130">
      <w:pPr>
        <w:pStyle w:val="TDC1"/>
        <w:rPr>
          <w:rFonts w:eastAsiaTheme="minorEastAsia" w:cstheme="minorBidi"/>
          <w:color w:val="auto"/>
          <w:sz w:val="22"/>
          <w:szCs w:val="22"/>
        </w:rPr>
      </w:pPr>
      <w:hyperlink w:anchor="_Toc132899074" w:history="1">
        <w:r w:rsidR="00156130" w:rsidRPr="00047331">
          <w:rPr>
            <w:rStyle w:val="Hipervnculo"/>
          </w:rPr>
          <w:t>14.</w:t>
        </w:r>
        <w:r w:rsidR="00156130">
          <w:rPr>
            <w:rFonts w:eastAsiaTheme="minorEastAsia" w:cstheme="minorBidi"/>
            <w:color w:val="auto"/>
            <w:sz w:val="22"/>
            <w:szCs w:val="22"/>
          </w:rPr>
          <w:tab/>
        </w:r>
        <w:r w:rsidR="00156130" w:rsidRPr="00047331">
          <w:rPr>
            <w:rStyle w:val="Hipervnculo"/>
          </w:rPr>
          <w:t>RESPONSE HANDLING FOR TRANSACTIONAL STATES</w:t>
        </w:r>
        <w:r w:rsidR="00156130">
          <w:rPr>
            <w:webHidden/>
          </w:rPr>
          <w:tab/>
        </w:r>
        <w:r w:rsidR="00156130">
          <w:rPr>
            <w:webHidden/>
          </w:rPr>
          <w:fldChar w:fldCharType="begin"/>
        </w:r>
        <w:r w:rsidR="00156130">
          <w:rPr>
            <w:webHidden/>
          </w:rPr>
          <w:instrText xml:space="preserve"> PAGEREF _Toc132899074 \h </w:instrText>
        </w:r>
        <w:r w:rsidR="00156130">
          <w:rPr>
            <w:webHidden/>
          </w:rPr>
        </w:r>
        <w:r w:rsidR="00156130">
          <w:rPr>
            <w:webHidden/>
          </w:rPr>
          <w:fldChar w:fldCharType="separate"/>
        </w:r>
        <w:r w:rsidR="00156130">
          <w:rPr>
            <w:webHidden/>
          </w:rPr>
          <w:t>10</w:t>
        </w:r>
        <w:r w:rsidR="00156130">
          <w:rPr>
            <w:webHidden/>
          </w:rPr>
          <w:fldChar w:fldCharType="end"/>
        </w:r>
      </w:hyperlink>
    </w:p>
    <w:p w14:paraId="56ACC9AC" w14:textId="5377164C" w:rsidR="00156130" w:rsidRDefault="00000000" w:rsidP="00156130">
      <w:pPr>
        <w:pStyle w:val="TDC1"/>
        <w:rPr>
          <w:rFonts w:eastAsiaTheme="minorEastAsia" w:cstheme="minorBidi"/>
          <w:color w:val="auto"/>
          <w:sz w:val="22"/>
          <w:szCs w:val="22"/>
        </w:rPr>
      </w:pPr>
      <w:hyperlink w:anchor="_Toc132899075" w:history="1">
        <w:r w:rsidR="00156130" w:rsidRPr="00047331">
          <w:rPr>
            <w:rStyle w:val="Hipervnculo"/>
          </w:rPr>
          <w:t>15.</w:t>
        </w:r>
        <w:r w:rsidR="00156130">
          <w:rPr>
            <w:rFonts w:eastAsiaTheme="minorEastAsia" w:cstheme="minorBidi"/>
            <w:color w:val="auto"/>
            <w:sz w:val="22"/>
            <w:szCs w:val="22"/>
          </w:rPr>
          <w:tab/>
        </w:r>
        <w:r w:rsidR="00156130" w:rsidRPr="00047331">
          <w:rPr>
            <w:rStyle w:val="Hipervnculo"/>
          </w:rPr>
          <w:t>TRANSACTION RETRY</w:t>
        </w:r>
        <w:r w:rsidR="00156130">
          <w:rPr>
            <w:webHidden/>
          </w:rPr>
          <w:tab/>
        </w:r>
        <w:r w:rsidR="00156130">
          <w:rPr>
            <w:webHidden/>
          </w:rPr>
          <w:fldChar w:fldCharType="begin"/>
        </w:r>
        <w:r w:rsidR="00156130">
          <w:rPr>
            <w:webHidden/>
          </w:rPr>
          <w:instrText xml:space="preserve"> PAGEREF _Toc132899075 \h </w:instrText>
        </w:r>
        <w:r w:rsidR="00156130">
          <w:rPr>
            <w:webHidden/>
          </w:rPr>
        </w:r>
        <w:r w:rsidR="00156130">
          <w:rPr>
            <w:webHidden/>
          </w:rPr>
          <w:fldChar w:fldCharType="separate"/>
        </w:r>
        <w:r w:rsidR="00156130">
          <w:rPr>
            <w:webHidden/>
          </w:rPr>
          <w:t>13</w:t>
        </w:r>
        <w:r w:rsidR="00156130">
          <w:rPr>
            <w:webHidden/>
          </w:rPr>
          <w:fldChar w:fldCharType="end"/>
        </w:r>
      </w:hyperlink>
    </w:p>
    <w:p w14:paraId="3DC1ACAB" w14:textId="4F683165" w:rsidR="00156130" w:rsidRDefault="00000000" w:rsidP="00156130">
      <w:pPr>
        <w:pStyle w:val="TDC1"/>
        <w:rPr>
          <w:rFonts w:eastAsiaTheme="minorEastAsia" w:cstheme="minorBidi"/>
          <w:color w:val="auto"/>
          <w:sz w:val="22"/>
          <w:szCs w:val="22"/>
        </w:rPr>
      </w:pPr>
      <w:hyperlink w:anchor="_Toc132899076" w:history="1">
        <w:r w:rsidR="00156130" w:rsidRPr="00047331">
          <w:rPr>
            <w:rStyle w:val="Hipervnculo"/>
            <w:rFonts w:eastAsia="Arial"/>
          </w:rPr>
          <w:t>16.</w:t>
        </w:r>
        <w:r w:rsidR="00156130">
          <w:rPr>
            <w:rFonts w:eastAsiaTheme="minorEastAsia" w:cstheme="minorBidi"/>
            <w:color w:val="auto"/>
            <w:sz w:val="22"/>
            <w:szCs w:val="22"/>
          </w:rPr>
          <w:tab/>
        </w:r>
        <w:r w:rsidR="00156130" w:rsidRPr="00047331">
          <w:rPr>
            <w:rStyle w:val="Hipervnculo"/>
            <w:rFonts w:eastAsia="Arial"/>
          </w:rPr>
          <w:t>PROOF OF PAYMENT</w:t>
        </w:r>
        <w:r w:rsidR="00156130">
          <w:rPr>
            <w:webHidden/>
          </w:rPr>
          <w:tab/>
        </w:r>
        <w:r w:rsidR="00156130">
          <w:rPr>
            <w:webHidden/>
          </w:rPr>
          <w:fldChar w:fldCharType="begin"/>
        </w:r>
        <w:r w:rsidR="00156130">
          <w:rPr>
            <w:webHidden/>
          </w:rPr>
          <w:instrText xml:space="preserve"> PAGEREF _Toc132899076 \h </w:instrText>
        </w:r>
        <w:r w:rsidR="00156130">
          <w:rPr>
            <w:webHidden/>
          </w:rPr>
        </w:r>
        <w:r w:rsidR="00156130">
          <w:rPr>
            <w:webHidden/>
          </w:rPr>
          <w:fldChar w:fldCharType="separate"/>
        </w:r>
        <w:r w:rsidR="00156130">
          <w:rPr>
            <w:webHidden/>
          </w:rPr>
          <w:t>14</w:t>
        </w:r>
        <w:r w:rsidR="00156130">
          <w:rPr>
            <w:webHidden/>
          </w:rPr>
          <w:fldChar w:fldCharType="end"/>
        </w:r>
      </w:hyperlink>
    </w:p>
    <w:p w14:paraId="4A09E626" w14:textId="51553EBF" w:rsidR="00156130" w:rsidRDefault="00000000" w:rsidP="00156130">
      <w:pPr>
        <w:pStyle w:val="TDC1"/>
        <w:rPr>
          <w:rFonts w:eastAsiaTheme="minorEastAsia" w:cstheme="minorBidi"/>
          <w:color w:val="auto"/>
          <w:sz w:val="22"/>
          <w:szCs w:val="22"/>
        </w:rPr>
      </w:pPr>
      <w:hyperlink w:anchor="_Toc132899077" w:history="1">
        <w:r w:rsidR="00156130" w:rsidRPr="00047331">
          <w:rPr>
            <w:rStyle w:val="Hipervnculo"/>
          </w:rPr>
          <w:t>17.</w:t>
        </w:r>
        <w:r w:rsidR="00156130">
          <w:rPr>
            <w:rFonts w:eastAsiaTheme="minorEastAsia" w:cstheme="minorBidi"/>
            <w:color w:val="auto"/>
            <w:sz w:val="22"/>
            <w:szCs w:val="22"/>
          </w:rPr>
          <w:tab/>
        </w:r>
        <w:r w:rsidR="00156130" w:rsidRPr="00047331">
          <w:rPr>
            <w:rStyle w:val="Hipervnculo"/>
          </w:rPr>
          <w:t>TRANSACTIONAL HISTORY</w:t>
        </w:r>
        <w:r w:rsidR="00156130">
          <w:rPr>
            <w:webHidden/>
          </w:rPr>
          <w:tab/>
        </w:r>
        <w:r w:rsidR="00156130">
          <w:rPr>
            <w:webHidden/>
          </w:rPr>
          <w:fldChar w:fldCharType="begin"/>
        </w:r>
        <w:r w:rsidR="00156130">
          <w:rPr>
            <w:webHidden/>
          </w:rPr>
          <w:instrText xml:space="preserve"> PAGEREF _Toc132899077 \h </w:instrText>
        </w:r>
        <w:r w:rsidR="00156130">
          <w:rPr>
            <w:webHidden/>
          </w:rPr>
        </w:r>
        <w:r w:rsidR="00156130">
          <w:rPr>
            <w:webHidden/>
          </w:rPr>
          <w:fldChar w:fldCharType="separate"/>
        </w:r>
        <w:r w:rsidR="00156130">
          <w:rPr>
            <w:webHidden/>
          </w:rPr>
          <w:t>15</w:t>
        </w:r>
        <w:r w:rsidR="00156130">
          <w:rPr>
            <w:webHidden/>
          </w:rPr>
          <w:fldChar w:fldCharType="end"/>
        </w:r>
      </w:hyperlink>
    </w:p>
    <w:p w14:paraId="78CF2B53" w14:textId="07C47D9A" w:rsidR="00156130" w:rsidRDefault="00000000" w:rsidP="00156130">
      <w:pPr>
        <w:pStyle w:val="TDC1"/>
        <w:rPr>
          <w:rFonts w:eastAsiaTheme="minorEastAsia" w:cstheme="minorBidi"/>
          <w:color w:val="auto"/>
          <w:sz w:val="22"/>
          <w:szCs w:val="22"/>
        </w:rPr>
      </w:pPr>
      <w:hyperlink w:anchor="_Toc132899078" w:history="1">
        <w:r w:rsidR="00156130" w:rsidRPr="00047331">
          <w:rPr>
            <w:rStyle w:val="Hipervnculo"/>
            <w:rFonts w:cs="Arial"/>
          </w:rPr>
          <w:t>18.</w:t>
        </w:r>
        <w:r w:rsidR="00156130">
          <w:rPr>
            <w:rFonts w:eastAsiaTheme="minorEastAsia" w:cstheme="minorBidi"/>
            <w:color w:val="auto"/>
            <w:sz w:val="22"/>
            <w:szCs w:val="22"/>
          </w:rPr>
          <w:tab/>
        </w:r>
        <w:r w:rsidR="00156130" w:rsidRPr="00047331">
          <w:rPr>
            <w:rStyle w:val="Hipervnculo"/>
          </w:rPr>
          <w:t>REVERSE TRANSACTIONS</w:t>
        </w:r>
        <w:r w:rsidR="00156130">
          <w:rPr>
            <w:webHidden/>
          </w:rPr>
          <w:tab/>
        </w:r>
        <w:r w:rsidR="00156130">
          <w:rPr>
            <w:webHidden/>
          </w:rPr>
          <w:fldChar w:fldCharType="begin"/>
        </w:r>
        <w:r w:rsidR="00156130">
          <w:rPr>
            <w:webHidden/>
          </w:rPr>
          <w:instrText xml:space="preserve"> PAGEREF _Toc132899078 \h </w:instrText>
        </w:r>
        <w:r w:rsidR="00156130">
          <w:rPr>
            <w:webHidden/>
          </w:rPr>
        </w:r>
        <w:r w:rsidR="00156130">
          <w:rPr>
            <w:webHidden/>
          </w:rPr>
          <w:fldChar w:fldCharType="separate"/>
        </w:r>
        <w:r w:rsidR="00156130">
          <w:rPr>
            <w:webHidden/>
          </w:rPr>
          <w:t>15</w:t>
        </w:r>
        <w:r w:rsidR="00156130">
          <w:rPr>
            <w:webHidden/>
          </w:rPr>
          <w:fldChar w:fldCharType="end"/>
        </w:r>
      </w:hyperlink>
    </w:p>
    <w:p w14:paraId="3EBE0218" w14:textId="58E99B92" w:rsidR="00156130" w:rsidRDefault="00000000" w:rsidP="00156130">
      <w:pPr>
        <w:pStyle w:val="TDC1"/>
        <w:rPr>
          <w:rFonts w:eastAsiaTheme="minorEastAsia" w:cstheme="minorBidi"/>
          <w:color w:val="auto"/>
          <w:sz w:val="22"/>
          <w:szCs w:val="22"/>
        </w:rPr>
      </w:pPr>
      <w:hyperlink w:anchor="_Toc132899079" w:history="1">
        <w:r w:rsidR="00156130" w:rsidRPr="00047331">
          <w:rPr>
            <w:rStyle w:val="Hipervnculo"/>
          </w:rPr>
          <w:t>19.</w:t>
        </w:r>
        <w:r w:rsidR="00156130">
          <w:rPr>
            <w:rFonts w:eastAsiaTheme="minorEastAsia" w:cstheme="minorBidi"/>
            <w:color w:val="auto"/>
            <w:sz w:val="22"/>
            <w:szCs w:val="22"/>
          </w:rPr>
          <w:tab/>
        </w:r>
        <w:r w:rsidR="00156130" w:rsidRPr="00047331">
          <w:rPr>
            <w:rStyle w:val="Hipervnculo"/>
          </w:rPr>
          <w:t>RELEVANT INFORMATION</w:t>
        </w:r>
        <w:r w:rsidR="00156130">
          <w:rPr>
            <w:webHidden/>
          </w:rPr>
          <w:tab/>
        </w:r>
        <w:r w:rsidR="00156130">
          <w:rPr>
            <w:webHidden/>
          </w:rPr>
          <w:fldChar w:fldCharType="begin"/>
        </w:r>
        <w:r w:rsidR="00156130">
          <w:rPr>
            <w:webHidden/>
          </w:rPr>
          <w:instrText xml:space="preserve"> PAGEREF _Toc132899079 \h </w:instrText>
        </w:r>
        <w:r w:rsidR="00156130">
          <w:rPr>
            <w:webHidden/>
          </w:rPr>
        </w:r>
        <w:r w:rsidR="00156130">
          <w:rPr>
            <w:webHidden/>
          </w:rPr>
          <w:fldChar w:fldCharType="separate"/>
        </w:r>
        <w:r w:rsidR="00156130">
          <w:rPr>
            <w:webHidden/>
          </w:rPr>
          <w:t>16</w:t>
        </w:r>
        <w:r w:rsidR="00156130">
          <w:rPr>
            <w:webHidden/>
          </w:rPr>
          <w:fldChar w:fldCharType="end"/>
        </w:r>
      </w:hyperlink>
    </w:p>
    <w:p w14:paraId="1A631EC6" w14:textId="42C043F2"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0" w:history="1">
        <w:r w:rsidR="00156130" w:rsidRPr="00047331">
          <w:rPr>
            <w:rStyle w:val="Hipervnculo"/>
            <w:noProof/>
            <w:lang w:eastAsia="es-CO"/>
          </w:rPr>
          <w:t>19.1.</w:t>
        </w:r>
        <w:r w:rsidR="00156130">
          <w:rPr>
            <w:rFonts w:eastAsiaTheme="minorEastAsia" w:cstheme="minorBidi"/>
            <w:i w:val="0"/>
            <w:iCs w:val="0"/>
            <w:noProof/>
            <w:color w:val="auto"/>
            <w:sz w:val="22"/>
            <w:szCs w:val="22"/>
            <w:lang w:eastAsia="es-CO"/>
          </w:rPr>
          <w:tab/>
        </w:r>
        <w:r w:rsidR="00156130" w:rsidRPr="00047331">
          <w:rPr>
            <w:rStyle w:val="Hipervnculo"/>
            <w:noProof/>
            <w:lang w:eastAsia="es-CO"/>
          </w:rPr>
          <w:t>FORMAT OF RESPONSE TEMPLATES</w:t>
        </w:r>
        <w:r w:rsidR="00156130">
          <w:rPr>
            <w:noProof/>
            <w:webHidden/>
          </w:rPr>
          <w:tab/>
        </w:r>
        <w:r w:rsidR="00156130">
          <w:rPr>
            <w:noProof/>
            <w:webHidden/>
          </w:rPr>
          <w:fldChar w:fldCharType="begin"/>
        </w:r>
        <w:r w:rsidR="00156130">
          <w:rPr>
            <w:noProof/>
            <w:webHidden/>
          </w:rPr>
          <w:instrText xml:space="preserve"> PAGEREF _Toc132899080 \h </w:instrText>
        </w:r>
        <w:r w:rsidR="00156130">
          <w:rPr>
            <w:noProof/>
            <w:webHidden/>
          </w:rPr>
        </w:r>
        <w:r w:rsidR="00156130">
          <w:rPr>
            <w:noProof/>
            <w:webHidden/>
          </w:rPr>
          <w:fldChar w:fldCharType="separate"/>
        </w:r>
        <w:r w:rsidR="00156130">
          <w:rPr>
            <w:noProof/>
            <w:webHidden/>
          </w:rPr>
          <w:t>16</w:t>
        </w:r>
        <w:r w:rsidR="00156130">
          <w:rPr>
            <w:noProof/>
            <w:webHidden/>
          </w:rPr>
          <w:fldChar w:fldCharType="end"/>
        </w:r>
      </w:hyperlink>
    </w:p>
    <w:p w14:paraId="67A0536A" w14:textId="21C60A64"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1" w:history="1">
        <w:r w:rsidR="00156130" w:rsidRPr="00047331">
          <w:rPr>
            <w:rStyle w:val="Hipervnculo"/>
            <w:noProof/>
            <w:lang w:eastAsia="es-CO"/>
          </w:rPr>
          <w:t>19.2.</w:t>
        </w:r>
        <w:r w:rsidR="00156130">
          <w:rPr>
            <w:rFonts w:eastAsiaTheme="minorEastAsia" w:cstheme="minorBidi"/>
            <w:i w:val="0"/>
            <w:iCs w:val="0"/>
            <w:noProof/>
            <w:color w:val="auto"/>
            <w:sz w:val="22"/>
            <w:szCs w:val="22"/>
            <w:lang w:eastAsia="es-CO"/>
          </w:rPr>
          <w:tab/>
        </w:r>
        <w:r w:rsidR="00156130" w:rsidRPr="00047331">
          <w:rPr>
            <w:rStyle w:val="Hipervnculo"/>
            <w:noProof/>
            <w:lang w:eastAsia="es-CO"/>
          </w:rPr>
          <w:t>TEST CARDS AND BANKS FOR TRANSACTIONS:</w:t>
        </w:r>
        <w:r w:rsidR="00156130">
          <w:rPr>
            <w:noProof/>
            <w:webHidden/>
          </w:rPr>
          <w:tab/>
        </w:r>
        <w:r w:rsidR="00156130">
          <w:rPr>
            <w:noProof/>
            <w:webHidden/>
          </w:rPr>
          <w:fldChar w:fldCharType="begin"/>
        </w:r>
        <w:r w:rsidR="00156130">
          <w:rPr>
            <w:noProof/>
            <w:webHidden/>
          </w:rPr>
          <w:instrText xml:space="preserve"> PAGEREF _Toc132899081 \h </w:instrText>
        </w:r>
        <w:r w:rsidR="00156130">
          <w:rPr>
            <w:noProof/>
            <w:webHidden/>
          </w:rPr>
        </w:r>
        <w:r w:rsidR="00156130">
          <w:rPr>
            <w:noProof/>
            <w:webHidden/>
          </w:rPr>
          <w:fldChar w:fldCharType="separate"/>
        </w:r>
        <w:r w:rsidR="00156130">
          <w:rPr>
            <w:noProof/>
            <w:webHidden/>
          </w:rPr>
          <w:t>20</w:t>
        </w:r>
        <w:r w:rsidR="00156130">
          <w:rPr>
            <w:noProof/>
            <w:webHidden/>
          </w:rPr>
          <w:fldChar w:fldCharType="end"/>
        </w:r>
      </w:hyperlink>
    </w:p>
    <w:p w14:paraId="0CAD0046" w14:textId="2158F980" w:rsidR="00156130" w:rsidRDefault="00000000">
      <w:pPr>
        <w:pStyle w:val="TDC2"/>
        <w:tabs>
          <w:tab w:val="left" w:pos="960"/>
          <w:tab w:val="right" w:pos="9394"/>
        </w:tabs>
        <w:rPr>
          <w:rFonts w:eastAsiaTheme="minorEastAsia" w:cstheme="minorBidi"/>
          <w:i w:val="0"/>
          <w:iCs w:val="0"/>
          <w:noProof/>
          <w:color w:val="auto"/>
          <w:sz w:val="22"/>
          <w:szCs w:val="22"/>
          <w:lang w:val="es-CO" w:eastAsia="es-CO"/>
        </w:rPr>
      </w:pPr>
      <w:hyperlink w:anchor="_Toc132899082" w:history="1">
        <w:r w:rsidR="00156130" w:rsidRPr="00047331">
          <w:rPr>
            <w:rStyle w:val="Hipervnculo"/>
            <w:noProof/>
            <w:lang w:eastAsia="es-CO"/>
          </w:rPr>
          <w:t>19.3.</w:t>
        </w:r>
        <w:r w:rsidR="00156130">
          <w:rPr>
            <w:rFonts w:eastAsiaTheme="minorEastAsia" w:cstheme="minorBidi"/>
            <w:i w:val="0"/>
            <w:iCs w:val="0"/>
            <w:noProof/>
            <w:color w:val="auto"/>
            <w:sz w:val="22"/>
            <w:szCs w:val="22"/>
            <w:lang w:eastAsia="es-CO"/>
          </w:rPr>
          <w:tab/>
        </w:r>
        <w:r w:rsidR="00156130" w:rsidRPr="00047331">
          <w:rPr>
            <w:rStyle w:val="Hipervnculo"/>
            <w:noProof/>
            <w:lang w:eastAsia="es-CO"/>
          </w:rPr>
          <w:t>DEBIT TO SAVINGS AND CHECKING ACCOUNTS PSE</w:t>
        </w:r>
        <w:r w:rsidR="00156130">
          <w:rPr>
            <w:noProof/>
            <w:webHidden/>
          </w:rPr>
          <w:tab/>
        </w:r>
        <w:r w:rsidR="00156130">
          <w:rPr>
            <w:noProof/>
            <w:webHidden/>
          </w:rPr>
          <w:fldChar w:fldCharType="begin"/>
        </w:r>
        <w:r w:rsidR="00156130">
          <w:rPr>
            <w:noProof/>
            <w:webHidden/>
          </w:rPr>
          <w:instrText xml:space="preserve"> PAGEREF _Toc132899082 \h </w:instrText>
        </w:r>
        <w:r w:rsidR="00156130">
          <w:rPr>
            <w:noProof/>
            <w:webHidden/>
          </w:rPr>
        </w:r>
        <w:r w:rsidR="00156130">
          <w:rPr>
            <w:noProof/>
            <w:webHidden/>
          </w:rPr>
          <w:fldChar w:fldCharType="separate"/>
        </w:r>
        <w:r w:rsidR="00156130">
          <w:rPr>
            <w:noProof/>
            <w:webHidden/>
          </w:rPr>
          <w:t>20</w:t>
        </w:r>
        <w:r w:rsidR="00156130">
          <w:rPr>
            <w:noProof/>
            <w:webHidden/>
          </w:rPr>
          <w:fldChar w:fldCharType="end"/>
        </w:r>
      </w:hyperlink>
    </w:p>
    <w:p w14:paraId="2E3F7E7F" w14:textId="63F02D15"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C16F98" w:rsidRDefault="009A62CE" w:rsidP="00536C3D">
      <w:pPr>
        <w:spacing w:before="0" w:after="0" w:line="276" w:lineRule="auto"/>
        <w:ind w:right="46"/>
        <w:jc w:val="both"/>
        <w:rPr>
          <w:rFonts w:eastAsia="Arial" w:cs="Arial"/>
          <w:color w:val="000000"/>
          <w:lang w:val="en-GB" w:eastAsia="es-CO"/>
        </w:rPr>
      </w:pPr>
      <w:r w:rsidRPr="00C16F98">
        <w:rPr>
          <w:rFonts w:cs="Arial"/>
          <w:color w:val="666666"/>
          <w:szCs w:val="24"/>
          <w:lang w:val="en-GB" w:eastAsia="es-CO"/>
        </w:rPr>
        <w:t xml:space="preserve">Note: Use of this document is permitted for client installation purposes only. </w:t>
      </w:r>
    </w:p>
    <w:p w14:paraId="5883E007" w14:textId="77777777" w:rsidR="009A62CE" w:rsidRPr="00C16F98" w:rsidRDefault="009A62CE" w:rsidP="009A62CE">
      <w:pPr>
        <w:spacing w:before="0" w:after="0" w:line="276" w:lineRule="auto"/>
        <w:rPr>
          <w:rFonts w:eastAsia="Arial" w:cs="Arial"/>
          <w:color w:val="000000"/>
          <w:lang w:val="en-GB" w:eastAsia="es-CO"/>
        </w:rPr>
      </w:pPr>
    </w:p>
    <w:p w14:paraId="56364F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Once the integration with Evertec Placetopay has been carried out, it is necessary to carry out tests from the point of view of the end user to evaluate that the payment process is correct; Therefore, links and test data must be free from programming errors. </w:t>
      </w:r>
    </w:p>
    <w:p w14:paraId="7CA6DEB7" w14:textId="77777777" w:rsidR="009A62CE" w:rsidRPr="00C16F98" w:rsidRDefault="009A62CE" w:rsidP="009A62CE">
      <w:pPr>
        <w:spacing w:before="0" w:after="0" w:line="276" w:lineRule="auto"/>
        <w:rPr>
          <w:rFonts w:eastAsia="Arial" w:cs="Arial"/>
          <w:color w:val="000000"/>
          <w:lang w:val="en-GB" w:eastAsia="es-CO"/>
        </w:rPr>
      </w:pPr>
    </w:p>
    <w:p w14:paraId="28BB1BD3"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Below are the different aspects to take into account in the process of certification of the merchant site with the payment gateway. </w:t>
      </w:r>
    </w:p>
    <w:p w14:paraId="2D27458B" w14:textId="77777777" w:rsidR="009A62CE" w:rsidRPr="00C16F98" w:rsidRDefault="009A62CE" w:rsidP="009A62CE">
      <w:pPr>
        <w:spacing w:before="0" w:after="0" w:line="276" w:lineRule="auto"/>
        <w:rPr>
          <w:rFonts w:cs="Arial"/>
          <w:color w:val="666666"/>
          <w:szCs w:val="24"/>
          <w:lang w:val="en-GB" w:eastAsia="es-CO"/>
        </w:rPr>
      </w:pPr>
    </w:p>
    <w:p w14:paraId="56A3C1CF" w14:textId="2966FE5E"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For WC certification, the following points are evaluated: </w:t>
      </w:r>
    </w:p>
    <w:p w14:paraId="634EF3A5" w14:textId="77777777" w:rsidR="009A62CE" w:rsidRPr="00C16F98" w:rsidRDefault="009A62CE" w:rsidP="009A62CE">
      <w:pPr>
        <w:spacing w:before="0" w:after="0" w:line="276" w:lineRule="auto"/>
        <w:rPr>
          <w:rFonts w:eastAsia="Arial" w:cs="Arial"/>
          <w:color w:val="000000"/>
          <w:lang w:val="en-GB" w:eastAsia="es-CO"/>
        </w:rPr>
      </w:pPr>
    </w:p>
    <w:p w14:paraId="66E5EBC9" w14:textId="77777777" w:rsidR="009A62CE" w:rsidRPr="009A62CE" w:rsidRDefault="009A62CE" w:rsidP="00DF5473">
      <w:pPr>
        <w:pStyle w:val="Ttulo1"/>
        <w:rPr>
          <w:lang w:val="es-CO" w:eastAsia="es-CO"/>
        </w:rPr>
      </w:pPr>
      <w:bookmarkStart w:id="1" w:name="_Toc132899061"/>
      <w:r w:rsidRPr="009A62CE">
        <w:rPr>
          <w:lang w:eastAsia="es-CO"/>
        </w:rPr>
        <w:t xml:space="preserve">TRADE ACTIVITY </w:t>
      </w:r>
      <w:bookmarkEnd w:id="1"/>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Pr="00C16F98" w:rsidRDefault="009A62CE"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site must only process products and / or services related to the commercial activities established at the beginning of the negotiation, in case of being products not allowed by Evertec Placetopay the site will not be certified. </w:t>
      </w:r>
    </w:p>
    <w:p w14:paraId="1476FDB9"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32899062"/>
      <w:r w:rsidRPr="00691136">
        <w:rPr>
          <w:lang w:eastAsia="es-CO"/>
        </w:rPr>
        <w:t>PAYMENT PROCESS</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The system must allow the buyer user to view the total amount to be paid off before being redirected to the payment gateway, this value must match the value sent to Evertec Placetopay.</w:t>
      </w:r>
    </w:p>
    <w:p w14:paraId="6D11A344" w14:textId="77777777" w:rsidR="00691136" w:rsidRPr="00C16F98" w:rsidRDefault="00691136" w:rsidP="00691136">
      <w:pPr>
        <w:spacing w:before="0" w:after="0" w:line="276" w:lineRule="auto"/>
        <w:rPr>
          <w:rFonts w:cs="Arial"/>
          <w:color w:val="666666"/>
          <w:szCs w:val="24"/>
          <w:lang w:val="en-GB" w:eastAsia="es-CO"/>
        </w:rPr>
      </w:pPr>
    </w:p>
    <w:p w14:paraId="58B16641"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28ACC3E0" w14:textId="77777777" w:rsidR="00691136" w:rsidRPr="00C16F98" w:rsidRDefault="00691136" w:rsidP="00691136">
      <w:pPr>
        <w:spacing w:before="0" w:after="13" w:line="276" w:lineRule="auto"/>
        <w:ind w:right="46"/>
        <w:jc w:val="both"/>
        <w:rPr>
          <w:rFonts w:cs="Arial"/>
          <w:color w:val="666666"/>
          <w:szCs w:val="24"/>
          <w:lang w:val="en-GB" w:eastAsia="es-CO"/>
        </w:rPr>
      </w:pPr>
    </w:p>
    <w:p w14:paraId="06E3304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ab/>
        <w:t xml:space="preserve">The system must be independent when updating the status of a transaction when the user returns from the WC interface, so whenever it is returned a consumption must be made to the method </w:t>
      </w:r>
      <w:proofErr w:type="spellStart"/>
      <w:r w:rsidRPr="00C16F98">
        <w:rPr>
          <w:rFonts w:cs="Arial"/>
          <w:b/>
          <w:bCs/>
          <w:color w:val="666666"/>
          <w:szCs w:val="24"/>
          <w:lang w:val="en-GB" w:eastAsia="es-CO"/>
        </w:rPr>
        <w:t>getRequestInformation</w:t>
      </w:r>
      <w:proofErr w:type="spellEnd"/>
      <w:r w:rsidRPr="00C16F98">
        <w:rPr>
          <w:rFonts w:cs="Arial"/>
          <w:color w:val="666666"/>
          <w:szCs w:val="24"/>
          <w:lang w:val="en-GB" w:eastAsia="es-CO"/>
        </w:rPr>
        <w:t xml:space="preserve"> to know the status of the payment, according to the above at the time that a payment summary is provided and the transaction is updated in the merchant system, it must be done in a general way in BD maintaining traceability according to the status given by Evertec Placetopay.</w:t>
      </w:r>
    </w:p>
    <w:p w14:paraId="54C1088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0C724931"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Keep in mind that the probe (Cronjob) and notification (Webhook) should only depend on them when the transaction is under PENDING status, otherwise whenever there is a final </w:t>
      </w:r>
      <w:r w:rsidRPr="00C16F98">
        <w:rPr>
          <w:rFonts w:cs="Arial"/>
          <w:color w:val="666666"/>
          <w:szCs w:val="24"/>
          <w:lang w:val="en-GB" w:eastAsia="es-CO"/>
        </w:rPr>
        <w:lastRenderedPageBreak/>
        <w:t>state APPROVED or REJECTED, the system must update according to what is specified in the previous paragraph</w:t>
      </w:r>
    </w:p>
    <w:p w14:paraId="7C42822C" w14:textId="77777777" w:rsidR="00691136" w:rsidRPr="00C16F98" w:rsidRDefault="00691136" w:rsidP="009A62CE">
      <w:pPr>
        <w:spacing w:before="0" w:after="13" w:line="276" w:lineRule="auto"/>
        <w:ind w:left="-5" w:right="46" w:hanging="10"/>
        <w:jc w:val="both"/>
        <w:rPr>
          <w:rFonts w:cs="Arial"/>
          <w:color w:val="666666"/>
          <w:szCs w:val="24"/>
          <w:lang w:val="en-GB" w:eastAsia="es-CO"/>
        </w:rPr>
      </w:pPr>
    </w:p>
    <w:p w14:paraId="7AA15CBD" w14:textId="77777777" w:rsidR="009A62CE" w:rsidRPr="009A62CE" w:rsidRDefault="009A62CE" w:rsidP="00DF5473">
      <w:pPr>
        <w:pStyle w:val="Ttulo1"/>
        <w:rPr>
          <w:lang w:val="es-CO" w:eastAsia="es-CO"/>
        </w:rPr>
      </w:pPr>
      <w:bookmarkStart w:id="3" w:name="_Toc132899063"/>
      <w:r w:rsidRPr="009A62CE">
        <w:rPr>
          <w:lang w:eastAsia="es-CO"/>
        </w:rPr>
        <w:t xml:space="preserve">CORPORATE IMAGE </w:t>
      </w:r>
      <w:bookmarkEnd w:id="3"/>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Evertec Placetopay logo must be on the home page and in a size that makes it easily visible, it must be included through its </w:t>
      </w:r>
      <w:proofErr w:type="spellStart"/>
      <w:r w:rsidRPr="00C16F98">
        <w:rPr>
          <w:rFonts w:cs="Arial"/>
          <w:color w:val="666666"/>
          <w:szCs w:val="24"/>
          <w:lang w:val="en-GB" w:eastAsia="es-CO"/>
        </w:rPr>
        <w:t>urls</w:t>
      </w:r>
      <w:proofErr w:type="spellEnd"/>
      <w:r w:rsidRPr="00C16F98">
        <w:rPr>
          <w:rFonts w:cs="Arial"/>
          <w:color w:val="666666"/>
          <w:szCs w:val="24"/>
          <w:lang w:val="en-GB" w:eastAsia="es-CO"/>
        </w:rPr>
        <w:t xml:space="preserve"> with </w:t>
      </w:r>
      <w:proofErr w:type="spellStart"/>
      <w:r w:rsidRPr="00C16F98">
        <w:rPr>
          <w:rFonts w:cs="Arial"/>
          <w:color w:val="666666"/>
          <w:szCs w:val="24"/>
          <w:lang w:val="en-GB" w:eastAsia="es-CO"/>
        </w:rPr>
        <w:t>svg</w:t>
      </w:r>
      <w:proofErr w:type="spellEnd"/>
      <w:r w:rsidRPr="00C16F98">
        <w:rPr>
          <w:rFonts w:cs="Arial"/>
          <w:color w:val="666666"/>
          <w:szCs w:val="24"/>
          <w:lang w:val="en-GB" w:eastAsia="es-CO"/>
        </w:rPr>
        <w:t xml:space="preserve"> extension. </w:t>
      </w:r>
    </w:p>
    <w:p w14:paraId="7CCF0C9B"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65604A34" w14:textId="77777777" w:rsidR="009A62CE" w:rsidRPr="00C16F98" w:rsidRDefault="00000000">
      <w:pPr>
        <w:numPr>
          <w:ilvl w:val="0"/>
          <w:numId w:val="12"/>
        </w:numPr>
        <w:spacing w:before="0" w:after="46" w:line="360" w:lineRule="auto"/>
        <w:contextualSpacing/>
        <w:jc w:val="both"/>
        <w:rPr>
          <w:rFonts w:eastAsia="Trebuchet MS" w:cs="Arial"/>
          <w:color w:val="0563C1"/>
          <w:szCs w:val="24"/>
          <w:u w:val="single"/>
          <w:lang w:val="en-GB" w:eastAsia="es-CO"/>
        </w:rPr>
      </w:pPr>
      <w:hyperlink r:id="rId15" w:history="1">
        <w:r w:rsidR="009A62CE" w:rsidRPr="00C16F98">
          <w:rPr>
            <w:rFonts w:eastAsia="Trebuchet MS" w:cs="Arial"/>
            <w:b/>
            <w:color w:val="0563C1"/>
            <w:szCs w:val="24"/>
            <w:u w:val="single"/>
            <w:lang w:val="en-GB" w:eastAsia="es-CO"/>
          </w:rPr>
          <w:t>https://static.placetopay.com/place</w:t>
        </w:r>
        <w:r w:rsidR="009A62CE" w:rsidRPr="00C16F98">
          <w:rPr>
            <w:rFonts w:eastAsia="Trebuchet MS" w:cs="Arial"/>
            <w:b/>
            <w:color w:val="0563C1"/>
            <w:szCs w:val="24"/>
            <w:u w:val="single"/>
            <w:lang w:val="en-GB" w:eastAsia="es-CO"/>
          </w:rPr>
          <w:t>t</w:t>
        </w:r>
        <w:r w:rsidR="009A62CE" w:rsidRPr="00C16F98">
          <w:rPr>
            <w:rFonts w:eastAsia="Trebuchet MS" w:cs="Arial"/>
            <w:b/>
            <w:color w:val="0563C1"/>
            <w:szCs w:val="24"/>
            <w:u w:val="single"/>
            <w:lang w:val="en-GB" w:eastAsia="es-CO"/>
          </w:rPr>
          <w:t>opay-logo.svg</w:t>
        </w:r>
      </w:hyperlink>
    </w:p>
    <w:p w14:paraId="3A0B8874" w14:textId="12A0DCFF" w:rsidR="009A62CE" w:rsidRPr="00C16F98" w:rsidRDefault="00C16F98">
      <w:pPr>
        <w:numPr>
          <w:ilvl w:val="0"/>
          <w:numId w:val="12"/>
        </w:numPr>
        <w:spacing w:before="0" w:after="46" w:line="360" w:lineRule="auto"/>
        <w:contextualSpacing/>
        <w:jc w:val="both"/>
        <w:rPr>
          <w:rFonts w:eastAsia="Trebuchet MS" w:cs="Arial"/>
          <w:b/>
          <w:color w:val="0563C1"/>
          <w:szCs w:val="24"/>
          <w:u w:val="single"/>
          <w:lang w:val="en-GB" w:eastAsia="es-CO"/>
        </w:rPr>
      </w:pPr>
      <w:hyperlink r:id="rId16" w:history="1">
        <w:r w:rsidR="009A62CE" w:rsidRPr="00C16F98">
          <w:rPr>
            <w:rStyle w:val="Hipervnculo"/>
            <w:rFonts w:eastAsia="Trebuchet MS" w:cs="Arial"/>
            <w:b/>
            <w:szCs w:val="24"/>
            <w:lang w:val="en-GB" w:eastAsia="es-CO"/>
          </w:rPr>
          <w:t>https://static.placetopay.com/placetopay-logo-black.svg</w:t>
        </w:r>
      </w:hyperlink>
    </w:p>
    <w:p w14:paraId="677EA2A1"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7" w:history="1">
        <w:r w:rsidR="009A62CE" w:rsidRPr="00C16F98">
          <w:rPr>
            <w:rFonts w:eastAsia="Trebuchet MS" w:cs="Arial"/>
            <w:b/>
            <w:color w:val="0563C1"/>
            <w:szCs w:val="24"/>
            <w:u w:val="single"/>
            <w:lang w:val="en-GB" w:eastAsia="es-CO"/>
          </w:rPr>
          <w:t>https://static.placetopay.com</w:t>
        </w:r>
        <w:r w:rsidR="009A62CE" w:rsidRPr="00C16F98">
          <w:rPr>
            <w:rFonts w:eastAsia="Trebuchet MS" w:cs="Arial"/>
            <w:b/>
            <w:color w:val="0563C1"/>
            <w:szCs w:val="24"/>
            <w:u w:val="single"/>
            <w:lang w:val="en-GB" w:eastAsia="es-CO"/>
          </w:rPr>
          <w:t>/</w:t>
        </w:r>
        <w:r w:rsidR="009A62CE" w:rsidRPr="00C16F98">
          <w:rPr>
            <w:rFonts w:eastAsia="Trebuchet MS" w:cs="Arial"/>
            <w:b/>
            <w:color w:val="0563C1"/>
            <w:szCs w:val="24"/>
            <w:u w:val="single"/>
            <w:lang w:val="en-GB" w:eastAsia="es-CO"/>
          </w:rPr>
          <w:t>placetopay-logo-square.svg</w:t>
        </w:r>
      </w:hyperlink>
    </w:p>
    <w:p w14:paraId="0031E830"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8">
        <w:r w:rsidR="009A62CE" w:rsidRPr="00C16F98">
          <w:rPr>
            <w:rFonts w:eastAsia="Trebuchet MS" w:cs="Arial"/>
            <w:b/>
            <w:color w:val="0563C1"/>
            <w:u w:val="single"/>
            <w:lang w:val="en-GB" w:eastAsia="es-CO"/>
          </w:rPr>
          <w:t>https://static.placetopay.c</w:t>
        </w:r>
        <w:r w:rsidR="009A62CE" w:rsidRPr="00C16F98">
          <w:rPr>
            <w:rFonts w:eastAsia="Trebuchet MS" w:cs="Arial"/>
            <w:b/>
            <w:color w:val="0563C1"/>
            <w:u w:val="single"/>
            <w:lang w:val="en-GB" w:eastAsia="es-CO"/>
          </w:rPr>
          <w:t>o</w:t>
        </w:r>
        <w:r w:rsidR="009A62CE" w:rsidRPr="00C16F98">
          <w:rPr>
            <w:rFonts w:eastAsia="Trebuchet MS" w:cs="Arial"/>
            <w:b/>
            <w:color w:val="0563C1"/>
            <w:u w:val="single"/>
            <w:lang w:val="en-GB" w:eastAsia="es-CO"/>
          </w:rPr>
          <w:t>m/placetopay</w:t>
        </w:r>
      </w:hyperlink>
      <w:hyperlink r:id="rId19">
        <w:r w:rsidR="009A62CE" w:rsidRPr="00C16F98">
          <w:rPr>
            <w:rFonts w:eastAsia="Trebuchet MS" w:cs="Arial"/>
            <w:b/>
            <w:color w:val="0563C1"/>
            <w:u w:val="single"/>
            <w:lang w:val="en-GB" w:eastAsia="es-CO"/>
          </w:rPr>
          <w:t>-</w:t>
        </w:r>
      </w:hyperlink>
      <w:hyperlink r:id="rId20">
        <w:r w:rsidR="009A62CE" w:rsidRPr="00C16F98">
          <w:rPr>
            <w:rFonts w:eastAsia="Trebuchet MS" w:cs="Arial"/>
            <w:b/>
            <w:color w:val="0563C1"/>
            <w:u w:val="single"/>
            <w:lang w:val="en-GB" w:eastAsia="es-CO"/>
          </w:rPr>
          <w:t>logo</w:t>
        </w:r>
      </w:hyperlink>
      <w:hyperlink r:id="rId21">
        <w:r w:rsidR="009A62CE" w:rsidRPr="00C16F98">
          <w:rPr>
            <w:rFonts w:eastAsia="Trebuchet MS" w:cs="Arial"/>
            <w:b/>
            <w:color w:val="0563C1"/>
            <w:u w:val="single"/>
            <w:lang w:val="en-GB" w:eastAsia="es-CO"/>
          </w:rPr>
          <w:t>-</w:t>
        </w:r>
      </w:hyperlink>
      <w:hyperlink r:id="rId22">
        <w:r w:rsidR="009A62CE" w:rsidRPr="00C16F98">
          <w:rPr>
            <w:rFonts w:eastAsia="Trebuchet MS" w:cs="Arial"/>
            <w:b/>
            <w:color w:val="0563C1"/>
            <w:u w:val="single"/>
            <w:lang w:val="en-GB" w:eastAsia="es-CO"/>
          </w:rPr>
          <w:t>square</w:t>
        </w:r>
      </w:hyperlink>
      <w:hyperlink r:id="rId23">
        <w:r w:rsidR="009A62CE" w:rsidRPr="00C16F98">
          <w:rPr>
            <w:rFonts w:eastAsia="Trebuchet MS" w:cs="Arial"/>
            <w:b/>
            <w:color w:val="0563C1"/>
            <w:u w:val="single"/>
            <w:lang w:val="en-GB" w:eastAsia="es-CO"/>
          </w:rPr>
          <w:t>-</w:t>
        </w:r>
      </w:hyperlink>
      <w:hyperlink r:id="rId24">
        <w:r w:rsidR="009A62CE" w:rsidRPr="00C16F98">
          <w:rPr>
            <w:rFonts w:eastAsia="Trebuchet MS" w:cs="Arial"/>
            <w:b/>
            <w:color w:val="0563C1"/>
            <w:u w:val="single"/>
            <w:lang w:val="en-GB" w:eastAsia="es-CO"/>
          </w:rPr>
          <w:t>dark</w:t>
        </w:r>
      </w:hyperlink>
      <w:hyperlink r:id="rId25">
        <w:r w:rsidR="009A62CE" w:rsidRPr="00C16F98">
          <w:rPr>
            <w:rFonts w:eastAsia="Trebuchet MS" w:cs="Arial"/>
            <w:b/>
            <w:color w:val="0563C1"/>
            <w:u w:val="single"/>
            <w:lang w:val="en-GB" w:eastAsia="es-CO"/>
          </w:rPr>
          <w:t>-</w:t>
        </w:r>
      </w:hyperlink>
      <w:hyperlink r:id="rId26">
        <w:r w:rsidR="009A62CE" w:rsidRPr="00C16F98">
          <w:rPr>
            <w:rFonts w:eastAsia="Trebuchet MS" w:cs="Arial"/>
            <w:b/>
            <w:color w:val="0563C1"/>
            <w:u w:val="single"/>
            <w:lang w:val="en-GB" w:eastAsia="es-CO"/>
          </w:rPr>
          <w:t>background.svg</w:t>
        </w:r>
      </w:hyperlink>
      <w:hyperlink r:id="rId27">
        <w:r w:rsidR="009A62CE" w:rsidRPr="00C16F98">
          <w:rPr>
            <w:rFonts w:eastAsia="Trebuchet MS" w:cs="Arial"/>
            <w:b/>
            <w:color w:val="0563C1"/>
            <w:u w:val="single"/>
            <w:lang w:val="en-GB" w:eastAsia="es-CO"/>
          </w:rPr>
          <w:t xml:space="preserve"> </w:t>
        </w:r>
      </w:hyperlink>
    </w:p>
    <w:p w14:paraId="15A529EB" w14:textId="77777777" w:rsidR="009A62CE" w:rsidRPr="00C16F98" w:rsidRDefault="009A62CE">
      <w:pPr>
        <w:numPr>
          <w:ilvl w:val="0"/>
          <w:numId w:val="12"/>
        </w:numPr>
        <w:spacing w:before="0" w:after="46" w:line="360" w:lineRule="auto"/>
        <w:contextualSpacing/>
        <w:jc w:val="both"/>
        <w:rPr>
          <w:rFonts w:eastAsia="Arial" w:cs="Arial"/>
          <w:color w:val="0563C1"/>
          <w:u w:val="single"/>
          <w:lang w:val="en-GB" w:eastAsia="es-CO"/>
        </w:rPr>
      </w:pPr>
      <w:r w:rsidRPr="00C16F98">
        <w:rPr>
          <w:rFonts w:eastAsia="Trebuchet MS" w:cs="Arial"/>
          <w:b/>
          <w:color w:val="0563C1"/>
          <w:u w:val="single"/>
          <w:lang w:val="en-GB" w:eastAsia="es-CO"/>
        </w:rPr>
        <w:t>https://dev.placetopay.com/web/wp-content/uploads/2020/08/LOGO-P2P-blanco-developers-1.png</w:t>
      </w:r>
    </w:p>
    <w:p w14:paraId="2623F368" w14:textId="77777777" w:rsidR="0019354D" w:rsidRPr="00C16F98" w:rsidRDefault="0019354D" w:rsidP="0019354D">
      <w:pPr>
        <w:spacing w:before="0" w:after="46" w:line="360" w:lineRule="auto"/>
        <w:contextualSpacing/>
        <w:jc w:val="both"/>
        <w:rPr>
          <w:rFonts w:eastAsia="Arial" w:cs="Arial"/>
          <w:color w:val="0563C1"/>
          <w:u w:val="single"/>
          <w:lang w:val="en-GB" w:eastAsia="es-CO"/>
        </w:rPr>
      </w:pPr>
    </w:p>
    <w:p w14:paraId="7C45E3DA" w14:textId="4678F10C" w:rsidR="009A62CE" w:rsidRPr="00C16F98" w:rsidRDefault="009A62CE" w:rsidP="009A62CE">
      <w:pPr>
        <w:spacing w:before="0" w:after="13" w:line="276" w:lineRule="auto"/>
        <w:ind w:left="-15" w:right="46"/>
        <w:jc w:val="both"/>
        <w:rPr>
          <w:rFonts w:eastAsia="Trebuchet MS" w:cs="Arial"/>
          <w:b/>
          <w:color w:val="0563C1"/>
          <w:u w:val="single"/>
          <w:lang w:val="en-GB" w:eastAsia="es-CO"/>
        </w:rPr>
      </w:pPr>
      <w:r w:rsidRPr="00C16F98">
        <w:rPr>
          <w:rFonts w:cs="Arial"/>
          <w:color w:val="666666"/>
          <w:szCs w:val="24"/>
          <w:lang w:val="en-GB" w:eastAsia="es-CO"/>
        </w:rPr>
        <w:t xml:space="preserve">In addition to this, it must contain a hyperlink to our informative home page: </w:t>
      </w:r>
      <w:r w:rsidR="001508E1" w:rsidRPr="00C16F98">
        <w:rPr>
          <w:rFonts w:eastAsia="Trebuchet MS" w:cs="Arial"/>
          <w:b/>
          <w:color w:val="0563C1"/>
          <w:u w:val="single"/>
          <w:lang w:val="en-GB" w:eastAsia="es-CO"/>
        </w:rPr>
        <w:t>https://www.placetopay.com/web/</w:t>
      </w:r>
    </w:p>
    <w:p w14:paraId="20431558" w14:textId="77777777" w:rsidR="009A62CE" w:rsidRPr="00C16F98"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It is also suggested to add the logos of the franchises available to make payments, so that the customer has knowledge of the means of payment enabled for commerce. </w:t>
      </w:r>
    </w:p>
    <w:p w14:paraId="280FBB17" w14:textId="77777777" w:rsidR="001508E1" w:rsidRPr="00C16F98" w:rsidRDefault="001508E1" w:rsidP="0016082B">
      <w:pPr>
        <w:spacing w:before="0" w:after="13" w:line="276" w:lineRule="auto"/>
        <w:ind w:right="46"/>
        <w:jc w:val="both"/>
        <w:rPr>
          <w:rFonts w:cs="Arial"/>
          <w:color w:val="666666"/>
          <w:szCs w:val="24"/>
          <w:lang w:val="en-GB" w:eastAsia="es-CO"/>
        </w:rPr>
      </w:pPr>
    </w:p>
    <w:p w14:paraId="467F90AF" w14:textId="33F00715" w:rsidR="001508E1" w:rsidRPr="00C16F98" w:rsidRDefault="001508E1" w:rsidP="00DF5473">
      <w:pPr>
        <w:pStyle w:val="Ttulo1"/>
        <w:rPr>
          <w:lang w:val="en-GB" w:eastAsia="es-CO"/>
        </w:rPr>
      </w:pPr>
      <w:bookmarkStart w:id="4" w:name="_Toc132899064"/>
      <w:r w:rsidRPr="00C16F98">
        <w:rPr>
          <w:lang w:val="en-GB" w:eastAsia="es-CO"/>
        </w:rPr>
        <w:t>FREQUENTLY ASKED QUESTIONS</w:t>
      </w:r>
      <w:bookmarkEnd w:id="4"/>
    </w:p>
    <w:p w14:paraId="6F12FCF7" w14:textId="77777777" w:rsidR="001508E1" w:rsidRPr="00C16F98" w:rsidRDefault="001508E1" w:rsidP="009A62CE">
      <w:pPr>
        <w:spacing w:before="0" w:after="13" w:line="276" w:lineRule="auto"/>
        <w:ind w:left="-5" w:right="46" w:hanging="10"/>
        <w:jc w:val="both"/>
        <w:rPr>
          <w:rFonts w:cs="Arial"/>
          <w:color w:val="666666"/>
          <w:szCs w:val="24"/>
          <w:lang w:val="en-GB" w:eastAsia="es-CO"/>
        </w:rPr>
      </w:pPr>
    </w:p>
    <w:p w14:paraId="494E9ABC" w14:textId="6A14BE79"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Include within the Frequently Asked Questions (FAQ) section of the merchant application one or more points related to electronic payments and mention payments through Evertec Placetopay. In case the business does not have a FAQ section, the frequently asked questions provided in the documentation must also be included. </w:t>
      </w:r>
    </w:p>
    <w:p w14:paraId="6792E9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p>
    <w:p w14:paraId="0A26E0D5" w14:textId="734D2018"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FAQ should not mention or refer to terms of online payments or online payments</w:t>
      </w:r>
    </w:p>
    <w:p w14:paraId="108C0A06" w14:textId="40069B45" w:rsidR="009A62CE" w:rsidRPr="00C16F98" w:rsidRDefault="009A62CE" w:rsidP="009A62CE">
      <w:pPr>
        <w:spacing w:before="0" w:after="0" w:line="276" w:lineRule="auto"/>
        <w:rPr>
          <w:rFonts w:cs="Arial"/>
          <w:color w:val="666666"/>
          <w:szCs w:val="24"/>
          <w:lang w:val="en-GB" w:eastAsia="es-CO"/>
        </w:rPr>
      </w:pPr>
    </w:p>
    <w:p w14:paraId="6D50E42B" w14:textId="4E6D8206" w:rsidR="001508E1" w:rsidRDefault="001508E1" w:rsidP="00DF5473">
      <w:pPr>
        <w:pStyle w:val="Ttulo1"/>
        <w:rPr>
          <w:lang w:val="es-CO" w:eastAsia="es-CO"/>
        </w:rPr>
      </w:pPr>
      <w:bookmarkStart w:id="5" w:name="_Toc132899065"/>
      <w:r>
        <w:rPr>
          <w:lang w:eastAsia="es-CO"/>
        </w:rPr>
        <w:t>TERMS, CONDITIONS AND PRIVACY POLICIES</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Pr="00C16F98" w:rsidRDefault="001508E1"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lastRenderedPageBreak/>
        <w:t>You must have a portal or link, either in the navigation menu, footer or a check before making the payment process, which establishes the causes of the user in the face of any question, complaint or claim and additional detail the way in which the information of the users who have interaction with the web will be processed,  that is, how the information will be collected, how it will be stored, what it will be used for and whether it will be shared.</w:t>
      </w:r>
    </w:p>
    <w:p w14:paraId="4ADFE85D" w14:textId="0AE2172C" w:rsidR="00084A20" w:rsidRPr="00C16F98" w:rsidRDefault="00084A20" w:rsidP="00084A20">
      <w:pPr>
        <w:spacing w:before="0" w:after="0" w:line="276" w:lineRule="auto"/>
        <w:jc w:val="both"/>
        <w:rPr>
          <w:rFonts w:cs="Arial"/>
          <w:color w:val="666666"/>
          <w:szCs w:val="24"/>
          <w:lang w:val="en-GB" w:eastAsia="es-CO"/>
        </w:rPr>
      </w:pPr>
    </w:p>
    <w:p w14:paraId="667A53C7" w14:textId="0EBB0579" w:rsidR="00084A20" w:rsidRPr="009A62CE" w:rsidRDefault="00084A20" w:rsidP="00DF5473">
      <w:pPr>
        <w:pStyle w:val="Ttulo1"/>
        <w:rPr>
          <w:lang w:val="es-CO" w:eastAsia="es-CO"/>
        </w:rPr>
      </w:pPr>
      <w:bookmarkStart w:id="6" w:name="_Toc132899066"/>
      <w:r>
        <w:rPr>
          <w:lang w:eastAsia="es-CO"/>
        </w:rPr>
        <w:t>USE OF TAXES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C16F98" w:rsidRDefault="00FA00C7" w:rsidP="00B7421C">
      <w:pPr>
        <w:spacing w:before="120"/>
        <w:jc w:val="both"/>
        <w:rPr>
          <w:rFonts w:cs="Arial"/>
          <w:color w:val="666666"/>
          <w:szCs w:val="24"/>
          <w:lang w:val="en-GB" w:eastAsia="es-CO"/>
        </w:rPr>
      </w:pPr>
      <w:r w:rsidRPr="00C16F98">
        <w:rPr>
          <w:rFonts w:cs="Arial"/>
          <w:color w:val="666666"/>
          <w:szCs w:val="24"/>
          <w:lang w:val="en-GB" w:eastAsia="es-CO"/>
        </w:rPr>
        <w:t>In the event that within the regulation of the country and business model it is mandatory to send taxes to banks, the trade must discriminate the VAT and ICE of the products in the transaction. The base, tax rate and tax value must be submitted.</w:t>
      </w:r>
    </w:p>
    <w:p w14:paraId="21E3B1DE" w14:textId="77777777" w:rsidR="00FA00C7" w:rsidRPr="00C16F98" w:rsidRDefault="00FA00C7" w:rsidP="00B7421C">
      <w:pPr>
        <w:spacing w:before="0" w:after="0" w:line="276" w:lineRule="auto"/>
        <w:jc w:val="both"/>
        <w:rPr>
          <w:rFonts w:cs="Arial"/>
          <w:color w:val="666666"/>
          <w:szCs w:val="24"/>
          <w:lang w:val="en-GB" w:eastAsia="es-CO"/>
        </w:rPr>
      </w:pPr>
    </w:p>
    <w:p w14:paraId="55A20326" w14:textId="6FABF7B4" w:rsidR="001508E1" w:rsidRPr="00C16F98" w:rsidRDefault="00FA00C7"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This point will be validated in the display of the value to be paid and in the request that is sent to Placetopay.</w:t>
      </w:r>
    </w:p>
    <w:p w14:paraId="334AA502" w14:textId="51A917DD" w:rsidR="00FA00C7" w:rsidRPr="00C16F98" w:rsidRDefault="00FA00C7" w:rsidP="001508E1">
      <w:pPr>
        <w:spacing w:before="0" w:after="0" w:line="276" w:lineRule="auto"/>
        <w:rPr>
          <w:rFonts w:cs="Arial"/>
          <w:color w:val="666666"/>
          <w:szCs w:val="24"/>
          <w:lang w:val="en-GB" w:eastAsia="es-CO"/>
        </w:rPr>
      </w:pPr>
    </w:p>
    <w:p w14:paraId="3ECD22A2" w14:textId="1A13AA76" w:rsidR="00FA00C7" w:rsidRPr="009A62CE" w:rsidRDefault="00FA00C7" w:rsidP="00DF5473">
      <w:pPr>
        <w:pStyle w:val="Ttulo1"/>
        <w:rPr>
          <w:lang w:val="es-CO" w:eastAsia="es-CO"/>
        </w:rPr>
      </w:pPr>
      <w:bookmarkStart w:id="7" w:name="_Toc132899067"/>
      <w:r>
        <w:rPr>
          <w:lang w:eastAsia="es-CO"/>
        </w:rPr>
        <w:t>EXPIRATION TIME</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Pr="00C16F98" w:rsidRDefault="00FA00C7" w:rsidP="00347087">
      <w:pPr>
        <w:spacing w:before="0" w:after="0" w:line="276" w:lineRule="auto"/>
        <w:jc w:val="both"/>
        <w:rPr>
          <w:rFonts w:cs="Arial"/>
          <w:color w:val="666666"/>
          <w:szCs w:val="24"/>
          <w:lang w:val="en-GB" w:eastAsia="es-CO"/>
        </w:rPr>
      </w:pPr>
      <w:r w:rsidRPr="00C16F98">
        <w:rPr>
          <w:rFonts w:cs="Arial"/>
          <w:color w:val="666666"/>
          <w:szCs w:val="24"/>
          <w:lang w:val="en-GB" w:eastAsia="es-CO"/>
        </w:rPr>
        <w:t>The expiration time to carry out the payment process will be conditioned according to the means of payment enabled by the merchant. In this way, if the end user does not have to travel to a physical point to make the collection according to the means of payment available in the store; The parameterized time must be between 10 to 30 minutes, otherwise, that is, if the user must move to a physical point the time must be between 3 to 5 hours.</w:t>
      </w:r>
    </w:p>
    <w:p w14:paraId="3B76CE78" w14:textId="77777777" w:rsidR="00DC588B" w:rsidRPr="00C16F98" w:rsidRDefault="00DC588B" w:rsidP="00347087">
      <w:pPr>
        <w:spacing w:before="0" w:after="0" w:line="276" w:lineRule="auto"/>
        <w:jc w:val="both"/>
        <w:rPr>
          <w:rFonts w:cs="Arial"/>
          <w:color w:val="666666"/>
          <w:szCs w:val="24"/>
          <w:lang w:val="en-GB" w:eastAsia="es-CO"/>
        </w:rPr>
      </w:pPr>
    </w:p>
    <w:p w14:paraId="337A9C65" w14:textId="77777777" w:rsidR="00DC588B" w:rsidRPr="009A62CE" w:rsidRDefault="00DC588B" w:rsidP="00DC588B">
      <w:pPr>
        <w:pStyle w:val="Ttulo1"/>
        <w:rPr>
          <w:lang w:val="es-CO" w:eastAsia="es-CO"/>
        </w:rPr>
      </w:pPr>
      <w:bookmarkStart w:id="8" w:name="_Toc132899068"/>
      <w:r w:rsidRPr="009A62CE">
        <w:rPr>
          <w:lang w:eastAsia="es-CO"/>
        </w:rPr>
        <w:t>SECURITY REQUIREMENTS</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C16F98" w:rsidRDefault="00DC588B" w:rsidP="00DC588B">
      <w:pPr>
        <w:spacing w:before="0" w:after="0" w:line="276" w:lineRule="auto"/>
        <w:ind w:left="10" w:right="26" w:hanging="10"/>
        <w:rPr>
          <w:rFonts w:cs="Arial"/>
          <w:color w:val="666666"/>
          <w:szCs w:val="24"/>
          <w:lang w:val="en-GB" w:eastAsia="es-CO"/>
        </w:rPr>
      </w:pPr>
      <w:r w:rsidRPr="00C16F98">
        <w:rPr>
          <w:rFonts w:cs="Arial"/>
          <w:color w:val="666666"/>
          <w:szCs w:val="24"/>
          <w:lang w:val="en-GB" w:eastAsia="es-CO"/>
        </w:rPr>
        <w:t xml:space="preserve">The configuration data of the Evertec Placetopay connection must be stored as parameters either in the database, in some env, xml, </w:t>
      </w:r>
      <w:proofErr w:type="spellStart"/>
      <w:r w:rsidRPr="00C16F98">
        <w:rPr>
          <w:rFonts w:cs="Arial"/>
          <w:color w:val="666666"/>
          <w:szCs w:val="24"/>
          <w:lang w:val="en-GB" w:eastAsia="es-CO"/>
        </w:rPr>
        <w:t>ini</w:t>
      </w:r>
      <w:proofErr w:type="spellEnd"/>
      <w:r w:rsidRPr="00C16F98">
        <w:rPr>
          <w:rFonts w:cs="Arial"/>
          <w:color w:val="666666"/>
          <w:szCs w:val="24"/>
          <w:lang w:val="en-GB" w:eastAsia="es-CO"/>
        </w:rPr>
        <w:t xml:space="preserve">, </w:t>
      </w:r>
      <w:proofErr w:type="spellStart"/>
      <w:r w:rsidRPr="00C16F98">
        <w:rPr>
          <w:rFonts w:cs="Arial"/>
          <w:color w:val="666666"/>
          <w:szCs w:val="24"/>
          <w:lang w:val="en-GB" w:eastAsia="es-CO"/>
        </w:rPr>
        <w:t>json</w:t>
      </w:r>
      <w:proofErr w:type="spellEnd"/>
      <w:r w:rsidRPr="00C16F98">
        <w:rPr>
          <w:rFonts w:cs="Arial"/>
          <w:color w:val="666666"/>
          <w:szCs w:val="24"/>
          <w:lang w:val="en-GB" w:eastAsia="es-CO"/>
        </w:rPr>
        <w:t xml:space="preserve"> file, etc., This must be done for good security practices and so that when updating the key the process is easier. </w:t>
      </w:r>
    </w:p>
    <w:p w14:paraId="36F5467D" w14:textId="77777777" w:rsidR="00DC588B" w:rsidRPr="00C16F98" w:rsidRDefault="00DC588B" w:rsidP="00DC588B">
      <w:pPr>
        <w:spacing w:before="0" w:after="0" w:line="276" w:lineRule="auto"/>
        <w:ind w:left="10" w:hanging="10"/>
        <w:rPr>
          <w:rFonts w:cs="Arial"/>
          <w:color w:val="666666"/>
          <w:szCs w:val="24"/>
          <w:lang w:val="en-GB" w:eastAsia="es-CO"/>
        </w:rPr>
      </w:pPr>
    </w:p>
    <w:p w14:paraId="7A9DF33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t xml:space="preserve">For sites that use JavaScript validations, the operation should be avoided when entering from a browser that has JavaScript execution disabled. It can be by avoiding page loading or by performing server-side validation. </w:t>
      </w:r>
    </w:p>
    <w:p w14:paraId="18885B9A" w14:textId="77777777" w:rsidR="00DC588B" w:rsidRPr="00C16F98" w:rsidRDefault="00DC588B" w:rsidP="00DC588B">
      <w:pPr>
        <w:spacing w:before="0" w:after="0" w:line="276" w:lineRule="auto"/>
        <w:ind w:firstLine="60"/>
        <w:rPr>
          <w:rFonts w:cs="Arial"/>
          <w:color w:val="666666"/>
          <w:szCs w:val="24"/>
          <w:lang w:val="en-GB" w:eastAsia="es-CO"/>
        </w:rPr>
      </w:pPr>
    </w:p>
    <w:p w14:paraId="422ED58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lastRenderedPageBreak/>
        <w:t xml:space="preserve">It is recommended to implement encrypted password in AES256 to authenticate users to the merchant site.  </w:t>
      </w:r>
    </w:p>
    <w:p w14:paraId="1F69A8BA" w14:textId="77777777" w:rsidR="00DC588B" w:rsidRPr="00C16F98" w:rsidRDefault="00DC588B" w:rsidP="00347087">
      <w:pPr>
        <w:spacing w:before="0" w:after="0" w:line="276" w:lineRule="auto"/>
        <w:jc w:val="both"/>
        <w:rPr>
          <w:rFonts w:cs="Arial"/>
          <w:color w:val="666666"/>
          <w:szCs w:val="24"/>
          <w:lang w:val="en-GB" w:eastAsia="es-CO"/>
        </w:rPr>
      </w:pPr>
    </w:p>
    <w:p w14:paraId="0E384C3B" w14:textId="36FD6913" w:rsidR="00DC588B" w:rsidRPr="009A62CE" w:rsidRDefault="00DC588B" w:rsidP="00DC588B">
      <w:pPr>
        <w:pStyle w:val="Ttulo1"/>
        <w:rPr>
          <w:lang w:val="es-CO" w:eastAsia="es-CO"/>
        </w:rPr>
      </w:pPr>
      <w:bookmarkStart w:id="9" w:name="_Toc132899069"/>
      <w:r w:rsidRPr="009A62CE">
        <w:rPr>
          <w:lang w:eastAsia="es-CO"/>
        </w:rPr>
        <w:t>WEBCHECKOUT TEMPLATE CUSTOMIZATION</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C16F98" w:rsidRDefault="00DC588B" w:rsidP="00DC588B">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business must send its logo in </w:t>
      </w:r>
      <w:proofErr w:type="spellStart"/>
      <w:r w:rsidRPr="00C16F98">
        <w:rPr>
          <w:rFonts w:cs="Arial"/>
          <w:color w:val="666666"/>
          <w:szCs w:val="24"/>
          <w:lang w:val="en-GB" w:eastAsia="es-CO"/>
        </w:rPr>
        <w:t>png</w:t>
      </w:r>
      <w:proofErr w:type="spellEnd"/>
      <w:r w:rsidRPr="00C16F98">
        <w:rPr>
          <w:rFonts w:cs="Arial"/>
          <w:color w:val="666666"/>
          <w:szCs w:val="24"/>
          <w:lang w:val="en-GB" w:eastAsia="es-CO"/>
        </w:rPr>
        <w:t xml:space="preserve"> format and two </w:t>
      </w:r>
      <w:proofErr w:type="spellStart"/>
      <w:r w:rsidRPr="00C16F98">
        <w:rPr>
          <w:rFonts w:cs="Arial"/>
          <w:color w:val="666666"/>
          <w:szCs w:val="24"/>
          <w:lang w:val="en-GB" w:eastAsia="es-CO"/>
        </w:rPr>
        <w:t>colors</w:t>
      </w:r>
      <w:proofErr w:type="spellEnd"/>
      <w:r w:rsidRPr="00C16F98">
        <w:rPr>
          <w:rFonts w:cs="Arial"/>
          <w:color w:val="666666"/>
          <w:szCs w:val="24"/>
          <w:lang w:val="en-GB" w:eastAsia="es-CO"/>
        </w:rPr>
        <w:t xml:space="preserve"> in hexadecimal format, this in order to customize the template, so that at the time of redirection confidence is provided to the user; ensuring your presence in the transaction. The templates should be customized in such a way that the end user does not feel that they abruptly changed websites, therefore, a design similar to that of the web page should be applied.</w:t>
      </w:r>
    </w:p>
    <w:p w14:paraId="3474BAC8" w14:textId="01176E66" w:rsidR="00DC588B" w:rsidRPr="00C16F98" w:rsidRDefault="00DC588B" w:rsidP="00DC588B">
      <w:pPr>
        <w:spacing w:before="0" w:after="0" w:line="276" w:lineRule="auto"/>
        <w:rPr>
          <w:rFonts w:eastAsia="Arial" w:cs="Arial"/>
          <w:color w:val="000000"/>
          <w:lang w:val="en-GB" w:eastAsia="es-CO"/>
        </w:rPr>
      </w:pPr>
    </w:p>
    <w:p w14:paraId="7D2E488B" w14:textId="06E91815" w:rsidR="00DC588B" w:rsidRPr="009A62CE" w:rsidRDefault="00C16F98" w:rsidP="00DC588B">
      <w:pPr>
        <w:spacing w:before="0" w:after="0" w:line="276" w:lineRule="auto"/>
        <w:jc w:val="right"/>
        <w:rPr>
          <w:rFonts w:eastAsia="Arial" w:cs="Arial"/>
          <w:color w:val="000000"/>
          <w:sz w:val="22"/>
          <w:lang w:val="es-CO" w:eastAsia="es-CO"/>
        </w:rPr>
      </w:pPr>
      <w:r>
        <w:rPr>
          <w:noProof/>
        </w:rPr>
        <w:drawing>
          <wp:inline distT="0" distB="0" distL="0" distR="0" wp14:anchorId="374DA004" wp14:editId="133E6AB0">
            <wp:extent cx="5822950" cy="3483615"/>
            <wp:effectExtent l="0" t="0" r="6350" b="2540"/>
            <wp:docPr id="11155162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6235" name="Imagen 1" descr="Interfaz de usuario gráfica, Aplicación&#10;&#10;Descripción generada automáticamente"/>
                    <pic:cNvPicPr/>
                  </pic:nvPicPr>
                  <pic:blipFill>
                    <a:blip r:embed="rId28"/>
                    <a:stretch>
                      <a:fillRect/>
                    </a:stretch>
                  </pic:blipFill>
                  <pic:spPr>
                    <a:xfrm>
                      <a:off x="0" y="0"/>
                      <a:ext cx="5825818" cy="3485331"/>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32899070"/>
      <w:r>
        <w:rPr>
          <w:lang w:eastAsia="es-CO"/>
        </w:rPr>
        <w:t>REDIRECT BUTTON CONTROL</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C16F98" w:rsidRDefault="00F84C2F"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The merchant must parameterize a control that prevents the user and application from making double requests to the Placetopay service, either because the service takes time to respond at the time the redirection occurs or by user interaction with the button.</w:t>
      </w:r>
    </w:p>
    <w:p w14:paraId="7E4B6F07" w14:textId="2EEF6D29" w:rsidR="00347087" w:rsidRPr="00C16F98" w:rsidRDefault="00347087" w:rsidP="00347087">
      <w:pPr>
        <w:spacing w:before="0" w:after="0" w:line="276" w:lineRule="auto"/>
        <w:rPr>
          <w:rFonts w:cs="Arial"/>
          <w:b/>
          <w:bCs/>
          <w:color w:val="666666"/>
          <w:szCs w:val="24"/>
          <w:lang w:val="en-GB" w:eastAsia="es-CO"/>
        </w:rPr>
      </w:pPr>
    </w:p>
    <w:p w14:paraId="323B7D0F" w14:textId="35D2FA76" w:rsidR="00347087" w:rsidRDefault="00347087" w:rsidP="00DF5473">
      <w:pPr>
        <w:pStyle w:val="Ttulo1"/>
        <w:rPr>
          <w:lang w:val="es-CO" w:eastAsia="es-CO"/>
        </w:rPr>
      </w:pPr>
      <w:bookmarkStart w:id="11" w:name="_Toc132899071"/>
      <w:r>
        <w:rPr>
          <w:lang w:eastAsia="es-CO"/>
        </w:rPr>
        <w:lastRenderedPageBreak/>
        <w:t>CANCELLATION SESSION IN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C16F98" w:rsidRDefault="00745709"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When returning to the merchant in case you click on I do not want to continue with the process in the </w:t>
      </w:r>
      <w:proofErr w:type="spellStart"/>
      <w:r w:rsidRPr="00C16F98">
        <w:rPr>
          <w:rFonts w:cs="Arial"/>
          <w:color w:val="666666"/>
          <w:szCs w:val="24"/>
          <w:lang w:val="en-GB" w:eastAsia="es-CO"/>
        </w:rPr>
        <w:t>webcheckout</w:t>
      </w:r>
      <w:proofErr w:type="spellEnd"/>
      <w:r w:rsidRPr="00C16F98">
        <w:rPr>
          <w:rFonts w:cs="Arial"/>
          <w:color w:val="666666"/>
          <w:szCs w:val="24"/>
          <w:lang w:val="en-GB" w:eastAsia="es-CO"/>
        </w:rPr>
        <w:t xml:space="preserve"> interface, a summary of the transaction must be displayed indicating at least: the reference, the value and the status of the transaction, whether you are using the </w:t>
      </w:r>
      <w:proofErr w:type="spellStart"/>
      <w:r w:rsidRPr="00C16F98">
        <w:rPr>
          <w:rFonts w:cs="Arial"/>
          <w:color w:val="666666"/>
          <w:szCs w:val="24"/>
          <w:lang w:val="en-GB" w:eastAsia="es-CO"/>
        </w:rPr>
        <w:t>returnUrl</w:t>
      </w:r>
      <w:proofErr w:type="spellEnd"/>
      <w:r w:rsidRPr="00C16F98">
        <w:rPr>
          <w:rFonts w:cs="Arial"/>
          <w:color w:val="666666"/>
          <w:szCs w:val="24"/>
          <w:lang w:val="en-GB" w:eastAsia="es-CO"/>
        </w:rPr>
        <w:t xml:space="preserve"> or </w:t>
      </w:r>
      <w:proofErr w:type="spellStart"/>
      <w:r w:rsidRPr="00C16F98">
        <w:rPr>
          <w:rFonts w:cs="Arial"/>
          <w:color w:val="666666"/>
          <w:szCs w:val="24"/>
          <w:lang w:val="en-GB" w:eastAsia="es-CO"/>
        </w:rPr>
        <w:t>cancelUrl</w:t>
      </w:r>
      <w:proofErr w:type="spellEnd"/>
      <w:r w:rsidRPr="00C16F98">
        <w:rPr>
          <w:rFonts w:cs="Arial"/>
          <w:color w:val="666666"/>
          <w:szCs w:val="24"/>
          <w:lang w:val="en-GB" w:eastAsia="es-CO"/>
        </w:rPr>
        <w:t xml:space="preserve"> in the request to </w:t>
      </w:r>
      <w:proofErr w:type="spellStart"/>
      <w:r w:rsidRPr="00C16F98">
        <w:rPr>
          <w:rFonts w:cs="Arial"/>
          <w:color w:val="666666"/>
          <w:szCs w:val="24"/>
          <w:lang w:val="en-GB" w:eastAsia="es-CO"/>
        </w:rPr>
        <w:t>webcheckout</w:t>
      </w:r>
      <w:proofErr w:type="spellEnd"/>
      <w:r w:rsidRPr="00C16F98">
        <w:rPr>
          <w:rFonts w:cs="Arial"/>
          <w:color w:val="666666"/>
          <w:szCs w:val="24"/>
          <w:lang w:val="en-GB" w:eastAsia="es-CO"/>
        </w:rPr>
        <w:t>.</w:t>
      </w:r>
    </w:p>
    <w:p w14:paraId="7197EAF7" w14:textId="77777777" w:rsidR="000E00C5" w:rsidRPr="00C16F98" w:rsidRDefault="000E00C5" w:rsidP="00691136">
      <w:pPr>
        <w:spacing w:before="0" w:after="13" w:line="276" w:lineRule="auto"/>
        <w:ind w:right="46"/>
        <w:jc w:val="both"/>
        <w:rPr>
          <w:rFonts w:cs="Arial"/>
          <w:color w:val="666666"/>
          <w:szCs w:val="24"/>
          <w:lang w:val="en-GB" w:eastAsia="es-CO"/>
        </w:rPr>
      </w:pPr>
    </w:p>
    <w:p w14:paraId="060F2D1B" w14:textId="77758E7D" w:rsidR="000E00C5" w:rsidRPr="00C16F98" w:rsidRDefault="000E00C5" w:rsidP="000E00C5">
      <w:pPr>
        <w:pStyle w:val="Ttulo1"/>
        <w:rPr>
          <w:rFonts w:cs="Arial"/>
          <w:color w:val="666666"/>
          <w:szCs w:val="24"/>
          <w:lang w:val="en-GB" w:eastAsia="es-CO"/>
        </w:rPr>
      </w:pPr>
      <w:bookmarkStart w:id="12" w:name="_Toc132899072"/>
      <w:r w:rsidRPr="00C16F98">
        <w:rPr>
          <w:lang w:val="en-GB" w:eastAsia="es-CO"/>
        </w:rPr>
        <w:t>LIGHTBOX MANAGEMENT (In case of using the functionality)</w:t>
      </w:r>
      <w:bookmarkEnd w:id="12"/>
    </w:p>
    <w:p w14:paraId="0F4209FA" w14:textId="5815E304" w:rsidR="000E00C5" w:rsidRPr="00C16F98" w:rsidRDefault="000E00C5" w:rsidP="000E00C5">
      <w:pPr>
        <w:spacing w:before="0" w:after="0" w:line="276" w:lineRule="auto"/>
        <w:rPr>
          <w:rFonts w:eastAsia="Arial" w:cs="Arial"/>
          <w:color w:val="000000"/>
          <w:lang w:val="en-GB" w:eastAsia="es-CO"/>
        </w:rPr>
      </w:pPr>
    </w:p>
    <w:p w14:paraId="738572E4"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 xml:space="preserve">The system must guarantee the correct transactional functioning when the redirection is given through lightbox, because in browsers like safari a normal redirection process is done because it does not support this feature, in this way in the system the </w:t>
      </w:r>
      <w:proofErr w:type="spellStart"/>
      <w:r w:rsidRPr="00C16F98">
        <w:rPr>
          <w:rFonts w:cs="Arial"/>
          <w:color w:val="666666"/>
          <w:szCs w:val="24"/>
          <w:lang w:val="en-GB" w:eastAsia="es-CO"/>
        </w:rPr>
        <w:t>returnUrl</w:t>
      </w:r>
      <w:proofErr w:type="spellEnd"/>
      <w:r w:rsidRPr="00C16F98">
        <w:rPr>
          <w:rFonts w:cs="Arial"/>
          <w:color w:val="666666"/>
          <w:szCs w:val="24"/>
          <w:lang w:val="en-GB" w:eastAsia="es-CO"/>
        </w:rPr>
        <w:t xml:space="preserve"> attribute must always be sent </w:t>
      </w:r>
      <w:r w:rsidRPr="00C16F98">
        <w:rPr>
          <w:rFonts w:cs="Arial"/>
          <w:b/>
          <w:bCs/>
          <w:color w:val="666666"/>
          <w:szCs w:val="24"/>
          <w:lang w:val="en-GB" w:eastAsia="es-CO"/>
        </w:rPr>
        <w:t xml:space="preserve"> </w:t>
      </w:r>
      <w:r w:rsidRPr="00C16F98">
        <w:rPr>
          <w:rFonts w:cs="Arial"/>
          <w:color w:val="666666"/>
          <w:szCs w:val="24"/>
          <w:lang w:val="en-GB" w:eastAsia="es-CO"/>
        </w:rPr>
        <w:t xml:space="preserve">and control the consumption through the </w:t>
      </w:r>
      <w:proofErr w:type="spellStart"/>
      <w:r w:rsidRPr="00C16F98">
        <w:rPr>
          <w:rFonts w:cs="Arial"/>
          <w:b/>
          <w:bCs/>
          <w:color w:val="666666"/>
          <w:szCs w:val="24"/>
          <w:lang w:val="en-GB" w:eastAsia="es-CO"/>
        </w:rPr>
        <w:t>getRequestInformation</w:t>
      </w:r>
      <w:proofErr w:type="spellEnd"/>
      <w:r w:rsidRPr="00C16F98">
        <w:rPr>
          <w:rFonts w:cs="Arial"/>
          <w:color w:val="666666"/>
          <w:szCs w:val="24"/>
          <w:lang w:val="en-GB" w:eastAsia="es-CO"/>
        </w:rPr>
        <w:t xml:space="preserve"> method to provide a summary of the payment when this type of scenario occurs at the time of payment by a user.</w:t>
      </w:r>
    </w:p>
    <w:p w14:paraId="61958212" w14:textId="77777777" w:rsidR="000E00C5" w:rsidRPr="00C16F98" w:rsidRDefault="000E00C5" w:rsidP="000E00C5">
      <w:pPr>
        <w:spacing w:before="0" w:after="0" w:line="276" w:lineRule="auto"/>
        <w:rPr>
          <w:rFonts w:cs="Arial"/>
          <w:color w:val="666666"/>
          <w:szCs w:val="24"/>
          <w:lang w:val="en-GB" w:eastAsia="es-CO"/>
        </w:rPr>
      </w:pPr>
    </w:p>
    <w:p w14:paraId="40B4918F" w14:textId="090E11C0" w:rsidR="000E00C5" w:rsidRDefault="000E00C5" w:rsidP="000E00C5">
      <w:pPr>
        <w:spacing w:before="0" w:after="0" w:line="276" w:lineRule="auto"/>
        <w:rPr>
          <w:lang w:val="en-GB"/>
        </w:rPr>
      </w:pPr>
      <w:r w:rsidRPr="00C16F98">
        <w:rPr>
          <w:rFonts w:cs="Arial"/>
          <w:color w:val="666666"/>
          <w:szCs w:val="24"/>
          <w:lang w:val="en-GB" w:eastAsia="es-CO"/>
        </w:rPr>
        <w:t xml:space="preserve">Technical documentation: </w:t>
      </w:r>
      <w:hyperlink r:id="rId29" w:history="1">
        <w:r w:rsidR="005516D1" w:rsidRPr="00D228C4">
          <w:rPr>
            <w:rStyle w:val="Hipervnculo"/>
            <w:lang w:val="en-GB"/>
          </w:rPr>
          <w:t>https://docs.placetopay.dev/en/checkout/lightbox</w:t>
        </w:r>
      </w:hyperlink>
    </w:p>
    <w:p w14:paraId="268B3730" w14:textId="77777777" w:rsidR="005516D1" w:rsidRPr="00C16F98" w:rsidRDefault="005516D1" w:rsidP="000E00C5">
      <w:pPr>
        <w:spacing w:before="0" w:after="0" w:line="276" w:lineRule="auto"/>
        <w:rPr>
          <w:rFonts w:cs="Arial"/>
          <w:color w:val="666666"/>
          <w:szCs w:val="24"/>
          <w:lang w:val="en-GB" w:eastAsia="es-CO"/>
        </w:rPr>
      </w:pPr>
    </w:p>
    <w:p w14:paraId="6A40F53C"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Note: This service should only be used for payment methods without internal redirection, that is, in which the user is redirected to the banking interface to carry out the payment process, because this causes the lightbox window to be lost and a normal redirection is made if it does not find an environment conducive to its operation in the new interface.</w:t>
      </w:r>
    </w:p>
    <w:p w14:paraId="0A1E3EC0" w14:textId="77777777" w:rsidR="000E00C5" w:rsidRPr="00C16F98" w:rsidRDefault="000E00C5" w:rsidP="009A62CE">
      <w:pPr>
        <w:spacing w:before="0" w:after="0" w:line="276" w:lineRule="auto"/>
        <w:rPr>
          <w:rFonts w:cs="Arial"/>
          <w:color w:val="666666"/>
          <w:szCs w:val="24"/>
          <w:lang w:val="en-GB" w:eastAsia="es-CO"/>
        </w:rPr>
      </w:pPr>
    </w:p>
    <w:p w14:paraId="19B15011" w14:textId="77777777" w:rsidR="009A62CE" w:rsidRPr="009A62CE" w:rsidRDefault="009A62CE" w:rsidP="00DF5473">
      <w:pPr>
        <w:pStyle w:val="Ttulo1"/>
        <w:rPr>
          <w:lang w:val="es-CO" w:eastAsia="es-CO"/>
        </w:rPr>
      </w:pPr>
      <w:bookmarkStart w:id="13" w:name="_Toc132899073"/>
      <w:r w:rsidRPr="009A62CE">
        <w:rPr>
          <w:lang w:eastAsia="es-CO"/>
        </w:rPr>
        <w:t>VALIDATION FIELDS(CREATEREQUEST)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C16F98" w:rsidRDefault="009A62CE" w:rsidP="009A62CE">
      <w:pPr>
        <w:spacing w:before="0" w:after="135" w:line="276" w:lineRule="auto"/>
        <w:ind w:left="19" w:right="155" w:hanging="10"/>
        <w:jc w:val="both"/>
        <w:rPr>
          <w:rFonts w:cs="Arial"/>
          <w:color w:val="666666"/>
          <w:szCs w:val="24"/>
          <w:lang w:val="en-GB" w:eastAsia="es-CO"/>
        </w:rPr>
      </w:pPr>
      <w:r w:rsidRPr="00C16F98">
        <w:rPr>
          <w:rFonts w:cs="Arial"/>
          <w:color w:val="666666"/>
          <w:szCs w:val="24"/>
          <w:lang w:val="en-GB" w:eastAsia="es-CO"/>
        </w:rPr>
        <w:t>The merchant must at least submit the following required fields in the session request:</w:t>
      </w:r>
    </w:p>
    <w:p w14:paraId="3F7C21FB" w14:textId="77777777" w:rsidR="009A62CE" w:rsidRPr="009A62CE" w:rsidRDefault="009A62CE" w:rsidP="009A62CE">
      <w:pPr>
        <w:spacing w:before="0" w:after="0" w:line="276" w:lineRule="auto"/>
        <w:ind w:left="-5"/>
        <w:rPr>
          <w:rFonts w:cs="Arial"/>
          <w:color w:val="666666"/>
          <w:szCs w:val="24"/>
          <w:lang w:val="es-CO" w:eastAsia="es-CO"/>
        </w:rPr>
      </w:pP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data: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7D4CBE">
        <w:rPr>
          <w:rFonts w:cs="Arial"/>
          <w:color w:val="666666"/>
          <w:szCs w:val="24"/>
          <w:lang w:eastAsia="es-CO"/>
        </w:rPr>
        <w:t>Document</w:t>
      </w:r>
      <w:proofErr w:type="spellEnd"/>
      <w:r w:rsidRPr="007D4CBE">
        <w:rPr>
          <w:rFonts w:cs="Arial"/>
          <w:color w:val="666666"/>
          <w:szCs w:val="24"/>
          <w:lang w:eastAsia="es-CO"/>
        </w:rPr>
        <w:t xml:space="preserve"> </w:t>
      </w:r>
      <w:proofErr w:type="spellStart"/>
      <w:r w:rsidRPr="007D4CBE">
        <w:rPr>
          <w:rFonts w:cs="Arial"/>
          <w:color w:val="666666"/>
          <w:szCs w:val="24"/>
          <w:lang w:eastAsia="es-CO"/>
        </w:rPr>
        <w:t>type</w:t>
      </w:r>
      <w:proofErr w:type="spellEnd"/>
      <w:r w:rsidRPr="007D4CBE">
        <w:rPr>
          <w:rFonts w:cs="Arial"/>
          <w:color w:val="666666"/>
          <w:szCs w:val="24"/>
          <w:lang w:eastAsia="es-CO"/>
        </w:rPr>
        <w:t>. (</w:t>
      </w:r>
      <w:proofErr w:type="spellStart"/>
      <w:r w:rsidRPr="007D4CBE">
        <w:rPr>
          <w:rFonts w:cs="Arial"/>
          <w:color w:val="666666"/>
          <w:szCs w:val="24"/>
          <w:lang w:eastAsia="es-CO"/>
        </w:rPr>
        <w:t>Optional</w:t>
      </w:r>
      <w:proofErr w:type="spellEnd"/>
      <w:r w:rsidRPr="007D4CBE">
        <w:rPr>
          <w:rFonts w:cs="Arial"/>
          <w:color w:val="666666"/>
          <w:szCs w:val="24"/>
          <w:lang w:eastAsia="es-CO"/>
        </w:rPr>
        <w:t xml:space="preserve"> in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7D4CBE">
        <w:rPr>
          <w:rFonts w:cs="Arial"/>
          <w:color w:val="666666"/>
          <w:szCs w:val="24"/>
          <w:lang w:eastAsia="es-CO"/>
        </w:rPr>
        <w:t>Document</w:t>
      </w:r>
      <w:proofErr w:type="spellEnd"/>
      <w:r w:rsidRPr="007D4CBE">
        <w:rPr>
          <w:rFonts w:cs="Arial"/>
          <w:color w:val="666666"/>
          <w:szCs w:val="24"/>
          <w:lang w:eastAsia="es-CO"/>
        </w:rPr>
        <w:t xml:space="preserve"> </w:t>
      </w:r>
      <w:proofErr w:type="spellStart"/>
      <w:r w:rsidRPr="007D4CBE">
        <w:rPr>
          <w:rFonts w:cs="Arial"/>
          <w:color w:val="666666"/>
          <w:szCs w:val="24"/>
          <w:lang w:eastAsia="es-CO"/>
        </w:rPr>
        <w:t>number</w:t>
      </w:r>
      <w:proofErr w:type="spellEnd"/>
      <w:r w:rsidRPr="007D4CBE">
        <w:rPr>
          <w:rFonts w:cs="Arial"/>
          <w:color w:val="666666"/>
          <w:szCs w:val="24"/>
          <w:lang w:eastAsia="es-CO"/>
        </w:rPr>
        <w:t>. (</w:t>
      </w:r>
      <w:proofErr w:type="spellStart"/>
      <w:r w:rsidRPr="007D4CBE">
        <w:rPr>
          <w:rFonts w:cs="Arial"/>
          <w:color w:val="666666"/>
          <w:szCs w:val="24"/>
          <w:lang w:eastAsia="es-CO"/>
        </w:rPr>
        <w:t>Optional</w:t>
      </w:r>
      <w:proofErr w:type="spellEnd"/>
      <w:r w:rsidRPr="007D4CBE">
        <w:rPr>
          <w:rFonts w:cs="Arial"/>
          <w:color w:val="666666"/>
          <w:szCs w:val="24"/>
          <w:lang w:eastAsia="es-CO"/>
        </w:rPr>
        <w:t xml:space="preserve"> in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the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last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email.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cell</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phone</w:t>
      </w:r>
      <w:proofErr w:type="spellEnd"/>
      <w:r w:rsidRPr="009A62CE">
        <w:rPr>
          <w:rFonts w:cs="Arial"/>
          <w:color w:val="666666"/>
          <w:szCs w:val="24"/>
          <w:lang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details</w:t>
      </w:r>
      <w:proofErr w:type="spellEnd"/>
      <w:r w:rsidRPr="009A62CE">
        <w:rPr>
          <w:rFonts w:cs="Arial"/>
          <w:color w:val="666666"/>
          <w:szCs w:val="24"/>
          <w:lang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Description</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54492BE8" w14:textId="1182B586" w:rsidR="009A62CE" w:rsidRPr="009A62CE" w:rsidRDefault="005516D1">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lastRenderedPageBreak/>
        <w:t>Currency</w:t>
      </w:r>
      <w:proofErr w:type="spellEnd"/>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Value</w:t>
      </w:r>
      <w:proofErr w:type="spellEnd"/>
      <w:r w:rsidRPr="009A62CE">
        <w:rPr>
          <w:rFonts w:cs="Arial"/>
          <w:color w:val="666666"/>
          <w:szCs w:val="24"/>
          <w:lang w:eastAsia="es-CO"/>
        </w:rPr>
        <w:t>.</w:t>
      </w:r>
    </w:p>
    <w:p w14:paraId="55D26B1C" w14:textId="0693074F" w:rsidR="009A62CE" w:rsidRPr="009A62CE" w:rsidRDefault="0031760F">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Taxes</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optional</w:t>
      </w:r>
      <w:proofErr w:type="spellEnd"/>
      <w:r w:rsidR="009A62CE" w:rsidRPr="009A62CE">
        <w:rPr>
          <w:rFonts w:cs="Arial"/>
          <w:color w:val="666666"/>
          <w:szCs w:val="24"/>
          <w:lang w:eastAsia="es-CO"/>
        </w:rPr>
        <w:t>)</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base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0C3815DB"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Dispersion (In case of enabling the service)</w:t>
      </w:r>
    </w:p>
    <w:p w14:paraId="0B5E8F36" w14:textId="77777777" w:rsidR="0031760F" w:rsidRPr="0031760F" w:rsidRDefault="0031760F">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agreement</w:t>
      </w:r>
      <w:proofErr w:type="spellEnd"/>
      <w:r w:rsidRPr="009A62CE">
        <w:rPr>
          <w:rFonts w:cs="Arial"/>
          <w:color w:val="666666"/>
          <w:szCs w:val="24"/>
          <w:lang w:eastAsia="es-CO"/>
        </w:rPr>
        <w:t xml:space="preserve"> </w:t>
      </w:r>
    </w:p>
    <w:p w14:paraId="660762A4" w14:textId="45DB5BD3"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Type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agreement</w:t>
      </w:r>
      <w:proofErr w:type="spellEnd"/>
    </w:p>
    <w:p w14:paraId="44600924" w14:textId="05F58754" w:rsidR="009A62CE" w:rsidRPr="009A62CE" w:rsidRDefault="0031760F">
      <w:pPr>
        <w:numPr>
          <w:ilvl w:val="0"/>
          <w:numId w:val="10"/>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Currency</w:t>
      </w:r>
      <w:proofErr w:type="spellEnd"/>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Periodicity</w:t>
      </w:r>
      <w:proofErr w:type="spellEnd"/>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Next </w:t>
      </w: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Maximum</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periods</w:t>
      </w:r>
      <w:proofErr w:type="spellEnd"/>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Date </w:t>
      </w:r>
      <w:proofErr w:type="spellStart"/>
      <w:r w:rsidRPr="009A62CE">
        <w:rPr>
          <w:rFonts w:cs="Arial"/>
          <w:color w:val="666666"/>
          <w:szCs w:val="24"/>
          <w:lang w:eastAsia="es-CO"/>
        </w:rPr>
        <w:t>to</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end</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recurrence</w:t>
      </w:r>
      <w:proofErr w:type="spellEnd"/>
    </w:p>
    <w:p w14:paraId="34DE3370" w14:textId="77777777" w:rsidR="009A62CE" w:rsidRPr="00C16F98" w:rsidRDefault="009A62CE">
      <w:pPr>
        <w:numPr>
          <w:ilvl w:val="0"/>
          <w:numId w:val="10"/>
        </w:numPr>
        <w:spacing w:before="0" w:after="0" w:line="276" w:lineRule="auto"/>
        <w:contextualSpacing/>
        <w:jc w:val="both"/>
        <w:rPr>
          <w:rFonts w:cs="Arial"/>
          <w:color w:val="666666"/>
          <w:szCs w:val="24"/>
          <w:lang w:val="en-GB" w:eastAsia="es-CO"/>
        </w:rPr>
      </w:pP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for payment confirmation (optional)</w:t>
      </w:r>
    </w:p>
    <w:p w14:paraId="4B681DC3" w14:textId="77777777" w:rsidR="009A62CE" w:rsidRPr="00C16F98" w:rsidRDefault="009A62CE" w:rsidP="009A62CE">
      <w:pPr>
        <w:spacing w:before="0" w:after="13" w:line="276" w:lineRule="auto"/>
        <w:ind w:left="708" w:right="46" w:hanging="708"/>
        <w:jc w:val="both"/>
        <w:rPr>
          <w:rFonts w:cs="Arial"/>
          <w:color w:val="666666"/>
          <w:szCs w:val="24"/>
          <w:lang w:val="en-GB"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Additional</w:t>
      </w:r>
      <w:proofErr w:type="spellEnd"/>
      <w:r w:rsidRPr="009A62CE">
        <w:rPr>
          <w:rFonts w:cs="Arial"/>
          <w:color w:val="666666"/>
          <w:szCs w:val="24"/>
          <w:lang w:eastAsia="es-CO"/>
        </w:rPr>
        <w:t xml:space="preserve"> data</w:t>
      </w:r>
    </w:p>
    <w:p w14:paraId="6ECFE209" w14:textId="32A55A45"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IP</w:t>
      </w:r>
      <w:r w:rsidR="00BE647A">
        <w:rPr>
          <w:rFonts w:cs="Arial"/>
          <w:color w:val="666666"/>
          <w:szCs w:val="24"/>
          <w:lang w:eastAsia="es-CO"/>
        </w:rPr>
        <w:t>Address</w:t>
      </w:r>
      <w:proofErr w:type="spellEnd"/>
      <w:r w:rsidRPr="009A62CE">
        <w:rPr>
          <w:rFonts w:cs="Arial"/>
          <w:color w:val="666666"/>
          <w:szCs w:val="24"/>
          <w:lang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Expiration</w:t>
      </w:r>
      <w:proofErr w:type="spellEnd"/>
      <w:r w:rsidRPr="009A62CE">
        <w:rPr>
          <w:rFonts w:cs="Arial"/>
          <w:color w:val="666666"/>
          <w:szCs w:val="24"/>
          <w:lang w:eastAsia="es-CO"/>
        </w:rPr>
        <w:t xml:space="preserve"> date. </w:t>
      </w:r>
    </w:p>
    <w:p w14:paraId="24CF720F" w14:textId="4C74302A" w:rsidR="009A62CE" w:rsidRPr="009A62CE" w:rsidRDefault="00BE647A">
      <w:pPr>
        <w:numPr>
          <w:ilvl w:val="0"/>
          <w:numId w:val="13"/>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user</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agent</w:t>
      </w:r>
      <w:proofErr w:type="spellEnd"/>
      <w:r w:rsidR="009A62CE" w:rsidRPr="009A62CE">
        <w:rPr>
          <w:rFonts w:cs="Arial"/>
          <w:color w:val="666666"/>
          <w:szCs w:val="24"/>
          <w:lang w:eastAsia="es-CO"/>
        </w:rPr>
        <w:t xml:space="preserve">.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URL. </w:t>
      </w:r>
    </w:p>
    <w:p w14:paraId="446C5812" w14:textId="77777777" w:rsidR="009A62CE" w:rsidRPr="009A62CE" w:rsidRDefault="009A62CE" w:rsidP="009A62CE">
      <w:pPr>
        <w:spacing w:before="0" w:after="0" w:line="276" w:lineRule="auto"/>
        <w:rPr>
          <w:rFonts w:cs="Arial"/>
          <w:color w:val="666666"/>
          <w:szCs w:val="24"/>
          <w:lang w:val="es-CO" w:eastAsia="es-CO"/>
        </w:rPr>
      </w:pPr>
    </w:p>
    <w:p w14:paraId="1C2DB370" w14:textId="66759F78" w:rsidR="009A62CE" w:rsidRPr="00C16F98" w:rsidRDefault="009A62CE" w:rsidP="00107BF4">
      <w:pPr>
        <w:spacing w:before="0" w:after="67" w:line="276" w:lineRule="auto"/>
        <w:ind w:left="-5" w:right="45" w:hanging="10"/>
        <w:rPr>
          <w:rFonts w:cs="Arial"/>
          <w:color w:val="666666"/>
          <w:szCs w:val="24"/>
          <w:lang w:val="en-GB" w:eastAsia="es-CO"/>
        </w:rPr>
      </w:pPr>
      <w:r w:rsidRPr="00C16F98">
        <w:rPr>
          <w:rFonts w:cs="Arial"/>
          <w:b/>
          <w:bCs/>
          <w:color w:val="666666"/>
          <w:szCs w:val="24"/>
          <w:lang w:val="en-GB" w:eastAsia="es-CO"/>
        </w:rPr>
        <w:t xml:space="preserve">Important: </w:t>
      </w:r>
      <w:r w:rsidRPr="00C16F98">
        <w:rPr>
          <w:rFonts w:cs="Arial"/>
          <w:color w:val="666666"/>
          <w:szCs w:val="24"/>
          <w:lang w:val="en-GB" w:eastAsia="es-CO"/>
        </w:rPr>
        <w:t xml:space="preserve">You should be aware that each of the fields must contain consistent information. In addition to this, please rely on official documentation in case of changes: </w:t>
      </w:r>
      <w:hyperlink r:id="rId30" w:history="1">
        <w:r w:rsidRPr="00C16F98">
          <w:rPr>
            <w:rFonts w:eastAsia="Trebuchet MS" w:cs="Arial"/>
            <w:b/>
            <w:color w:val="0563C1"/>
            <w:u w:val="single"/>
            <w:lang w:val="en-GB" w:eastAsia="es-CO"/>
          </w:rPr>
          <w:t>https://docs-gateway.placetopay.com/docs/webcheckout-docs/ZG9jOjQxMjU1Njc-autenticacion</w:t>
        </w:r>
      </w:hyperlink>
      <w:r w:rsidRPr="00C16F98">
        <w:rPr>
          <w:rFonts w:cs="Arial"/>
          <w:color w:val="666666"/>
          <w:szCs w:val="24"/>
          <w:lang w:val="en-GB" w:eastAsia="es-CO"/>
        </w:rPr>
        <w:t xml:space="preserve"> </w:t>
      </w:r>
    </w:p>
    <w:p w14:paraId="79465828" w14:textId="77777777" w:rsidR="00525CD2" w:rsidRPr="00C16F98" w:rsidRDefault="00525CD2" w:rsidP="009A62CE">
      <w:pPr>
        <w:spacing w:before="0" w:after="67" w:line="276" w:lineRule="auto"/>
        <w:ind w:left="-5" w:right="45" w:hanging="10"/>
        <w:rPr>
          <w:rFonts w:cs="Arial"/>
          <w:color w:val="666666"/>
          <w:szCs w:val="24"/>
          <w:u w:val="single"/>
          <w:lang w:val="en-GB" w:eastAsia="es-CO"/>
        </w:rPr>
      </w:pPr>
    </w:p>
    <w:p w14:paraId="7DAD895A" w14:textId="3DB5CE3D" w:rsidR="00ED0DA3" w:rsidRPr="00C16F98" w:rsidRDefault="00ED0DA3">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For the buyer's data, each of the fields that are being sent to Evertec Place</w:t>
      </w:r>
      <w:r w:rsidR="00107BF4" w:rsidRPr="00C16F98">
        <w:rPr>
          <w:rFonts w:cs="Arial"/>
          <w:color w:val="ED7D31"/>
          <w:szCs w:val="24"/>
          <w:lang w:val="en-GB" w:eastAsia="es-CO"/>
        </w:rPr>
        <w:t>topay</w:t>
      </w:r>
      <w:r w:rsidRPr="00C16F98">
        <w:rPr>
          <w:rFonts w:cs="Arial"/>
          <w:color w:val="666666"/>
          <w:szCs w:val="24"/>
          <w:lang w:val="en-GB" w:eastAsia="es-CO"/>
        </w:rPr>
        <w:t xml:space="preserve"> must be validated  as required at the time the user is entering the information.</w:t>
      </w:r>
    </w:p>
    <w:p w14:paraId="119D3FFB" w14:textId="683CC063" w:rsidR="00525CD2" w:rsidRPr="00C16F98" w:rsidRDefault="00525CD2">
      <w:pPr>
        <w:numPr>
          <w:ilvl w:val="0"/>
          <w:numId w:val="14"/>
        </w:numPr>
        <w:spacing w:before="0" w:after="46" w:line="276" w:lineRule="auto"/>
        <w:ind w:right="46"/>
        <w:contextualSpacing/>
        <w:jc w:val="both"/>
        <w:rPr>
          <w:rFonts w:eastAsia="Trebuchet MS" w:cs="Arial"/>
          <w:b/>
          <w:color w:val="0563C1"/>
          <w:u w:val="single"/>
          <w:lang w:val="en-GB" w:eastAsia="es-CO"/>
        </w:rPr>
      </w:pPr>
      <w:r w:rsidRPr="00C16F98">
        <w:rPr>
          <w:rFonts w:cs="Arial"/>
          <w:color w:val="666666"/>
          <w:szCs w:val="24"/>
          <w:lang w:val="en-GB" w:eastAsia="es-CO"/>
        </w:rPr>
        <w:t xml:space="preserve">For the validation of the document, the restrictions in the field must be implemented, according to the type of document selected by the user, the validations of the documentation can be taken as a reference: </w:t>
      </w:r>
      <w:hyperlink r:id="rId31" w:history="1">
        <w:r w:rsidRPr="00C16F98">
          <w:rPr>
            <w:rFonts w:eastAsia="Trebuchet MS"/>
            <w:b/>
            <w:color w:val="0563C1"/>
            <w:u w:val="single"/>
            <w:lang w:val="en-GB" w:eastAsia="es-CO"/>
          </w:rPr>
          <w:t>https://placetopay-api.stoplight.io/docs/webcheckout-docs/71046995c46b3-tipos-de-documento</w:t>
        </w:r>
      </w:hyperlink>
    </w:p>
    <w:p w14:paraId="20499FDD" w14:textId="7DAD0609" w:rsidR="009A62CE" w:rsidRPr="00C16F98" w:rsidRDefault="00525CD2" w:rsidP="00525CD2">
      <w:pPr>
        <w:pStyle w:val="Prrafodelista"/>
        <w:numPr>
          <w:ilvl w:val="0"/>
          <w:numId w:val="14"/>
        </w:numPr>
        <w:spacing w:before="120" w:line="240" w:lineRule="auto"/>
        <w:jc w:val="both"/>
        <w:rPr>
          <w:rFonts w:cs="Arial"/>
          <w:color w:val="666666"/>
          <w:szCs w:val="24"/>
          <w:lang w:val="en-GB" w:eastAsia="es-CO"/>
        </w:rPr>
      </w:pPr>
      <w:r w:rsidRPr="00C16F98">
        <w:rPr>
          <w:rFonts w:cs="Arial"/>
          <w:color w:val="666666"/>
          <w:szCs w:val="24"/>
          <w:lang w:val="en-GB" w:eastAsia="es-CO"/>
        </w:rPr>
        <w:t xml:space="preserve">In case the identity document belongs to a natural person, for the name and surname fields the entry of numbers or special characters should not be allowed, however, it must allow the entry of the tilde, spaces and the letter Ñ. Otherwise, </w:t>
      </w:r>
      <w:r w:rsidRPr="00C16F98">
        <w:rPr>
          <w:rFonts w:cs="Arial"/>
          <w:color w:val="666666"/>
          <w:szCs w:val="24"/>
          <w:lang w:val="en-GB" w:eastAsia="es-CO"/>
        </w:rPr>
        <w:lastRenderedPageBreak/>
        <w:t>that is, companies must be sent only under name, the company name or trade name and for this case if numbers should be allowed.</w:t>
      </w:r>
    </w:p>
    <w:p w14:paraId="4386A266" w14:textId="4D979EBC" w:rsidR="009A62CE" w:rsidRPr="00C16F98" w:rsidRDefault="009A62CE">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For numeric fields such as mobile or telephone should not allow the entry of letters, or special characters.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C16F98">
        <w:rPr>
          <w:rFonts w:cs="Arial"/>
          <w:color w:val="666666"/>
          <w:szCs w:val="24"/>
          <w:lang w:val="en-GB" w:eastAsia="es-CO"/>
        </w:rPr>
        <w:t xml:space="preserve">For the email field it must have a valid structure, [user/to]@[domain]. </w:t>
      </w:r>
      <w:r w:rsidRPr="009A62CE">
        <w:rPr>
          <w:rFonts w:cs="Arial"/>
          <w:color w:val="666666"/>
          <w:szCs w:val="24"/>
          <w:lang w:eastAsia="es-CO"/>
        </w:rPr>
        <w:t>[</w:t>
      </w:r>
      <w:proofErr w:type="spellStart"/>
      <w:r w:rsidRPr="009A62CE">
        <w:rPr>
          <w:rFonts w:cs="Arial"/>
          <w:color w:val="666666"/>
          <w:szCs w:val="24"/>
          <w:lang w:eastAsia="es-CO"/>
        </w:rPr>
        <w:t>Source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type</w:t>
      </w:r>
      <w:proofErr w:type="spellEnd"/>
      <w:r w:rsidRPr="009A62CE">
        <w:rPr>
          <w:rFonts w:cs="Arial"/>
          <w:color w:val="666666"/>
          <w:szCs w:val="24"/>
          <w:lang w:eastAsia="es-CO"/>
        </w:rPr>
        <w:t>]. [</w:t>
      </w:r>
      <w:proofErr w:type="spellStart"/>
      <w:r w:rsidRPr="009A62CE">
        <w:rPr>
          <w:rFonts w:cs="Arial"/>
          <w:color w:val="666666"/>
          <w:szCs w:val="24"/>
          <w:lang w:eastAsia="es-CO"/>
        </w:rPr>
        <w:t>Extension</w:t>
      </w:r>
      <w:proofErr w:type="spellEnd"/>
      <w:r w:rsidRPr="009A62CE">
        <w:rPr>
          <w:rFonts w:cs="Arial"/>
          <w:color w:val="666666"/>
          <w:szCs w:val="24"/>
          <w:lang w:eastAsia="es-CO"/>
        </w:rPr>
        <w:t>]</w:t>
      </w:r>
    </w:p>
    <w:p w14:paraId="779AA916" w14:textId="560699CE" w:rsidR="0062282A" w:rsidRPr="00C16F98" w:rsidRDefault="0062282A" w:rsidP="0062282A">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The reference sent to Evertec Placetopay must be unique for each transaction or payment request.</w:t>
      </w:r>
    </w:p>
    <w:p w14:paraId="61B108C4" w14:textId="77777777" w:rsidR="00F419A9" w:rsidRPr="00C16F98" w:rsidRDefault="00F419A9" w:rsidP="00F419A9">
      <w:pPr>
        <w:spacing w:before="0" w:after="30" w:line="276" w:lineRule="auto"/>
        <w:ind w:right="46"/>
        <w:contextualSpacing/>
        <w:jc w:val="both"/>
        <w:rPr>
          <w:rFonts w:cs="Arial"/>
          <w:color w:val="666666"/>
          <w:szCs w:val="24"/>
          <w:lang w:val="en-GB" w:eastAsia="es-CO"/>
        </w:rPr>
      </w:pPr>
    </w:p>
    <w:p w14:paraId="4703B63C" w14:textId="77777777" w:rsidR="007154B0" w:rsidRPr="00C16F98"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In the payment process the buyer is not always the same owner, so this information must be taken into account when sending this data to Evertec Placetopay, so that the information sent in these fields is consistent and correct must be done as follows:</w:t>
      </w:r>
    </w:p>
    <w:p w14:paraId="7472FAF4" w14:textId="77777777" w:rsidR="007154B0" w:rsidRPr="00C16F98" w:rsidRDefault="007154B0" w:rsidP="007154B0">
      <w:pPr>
        <w:spacing w:before="0" w:after="9" w:line="276" w:lineRule="auto"/>
        <w:ind w:left="-6" w:right="52" w:hanging="9"/>
        <w:jc w:val="both"/>
        <w:rPr>
          <w:rFonts w:cs="Arial"/>
          <w:color w:val="666666"/>
          <w:szCs w:val="24"/>
          <w:lang w:val="en-GB" w:eastAsia="es-CO"/>
        </w:rPr>
      </w:pPr>
    </w:p>
    <w:p w14:paraId="7A1256B4" w14:textId="77777777" w:rsidR="007154B0" w:rsidRPr="00C16F98" w:rsidRDefault="007154B0" w:rsidP="007154B0">
      <w:pPr>
        <w:numPr>
          <w:ilvl w:val="0"/>
          <w:numId w:val="25"/>
        </w:numPr>
        <w:spacing w:before="0" w:after="76" w:line="276" w:lineRule="auto"/>
        <w:ind w:right="52"/>
        <w:contextualSpacing/>
        <w:jc w:val="both"/>
        <w:rPr>
          <w:rFonts w:cs="Arial"/>
          <w:color w:val="666666"/>
          <w:szCs w:val="24"/>
          <w:lang w:val="en-GB" w:eastAsia="es-CO"/>
        </w:rPr>
      </w:pPr>
      <w:r w:rsidRPr="00C16F98">
        <w:rPr>
          <w:rFonts w:cs="Arial"/>
          <w:color w:val="666666"/>
          <w:szCs w:val="24"/>
          <w:lang w:val="en-GB" w:eastAsia="es-CO"/>
        </w:rPr>
        <w:t>The merchant must send the buyer's data since these are the data that are known from the merchant's site, Evertec Placetopay will request the owner's data when the redirection is made. Sometimes the holder and the buyer are the same person in this case the customer must be asked at the time of payment if the card with which he is going to pay is his property, if the answer is YES, we proceed to send this information both in the fields of the buyer and in the fields of the holder,  in case the answer is NO, only the buyer's data will be sent and Evertec Placetopay will be allowed to request the owner's information.</w:t>
      </w:r>
    </w:p>
    <w:p w14:paraId="2C951F2B" w14:textId="77777777" w:rsidR="007154B0" w:rsidRPr="00C16F98" w:rsidRDefault="007154B0" w:rsidP="007154B0">
      <w:pPr>
        <w:spacing w:before="0" w:after="0" w:line="276" w:lineRule="auto"/>
        <w:rPr>
          <w:rFonts w:eastAsia="Arial" w:cs="Arial"/>
          <w:color w:val="000000"/>
          <w:lang w:val="en-GB" w:eastAsia="es-CO"/>
        </w:rPr>
      </w:pPr>
    </w:p>
    <w:p w14:paraId="6FD97E20" w14:textId="77777777" w:rsidR="007154B0" w:rsidRPr="00C16F98"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Note: The implementation of asking for card ownership is considered a good practice and is optional, however, if the merchant makes the determination not to implement this, they must ensure that they always send the buyer's information and let Evertec Placetopay request the cardholder's data. </w:t>
      </w:r>
    </w:p>
    <w:p w14:paraId="0D03C09B" w14:textId="77777777" w:rsidR="008C6EE0" w:rsidRPr="00C16F98" w:rsidRDefault="008C6EE0" w:rsidP="009A62CE">
      <w:pPr>
        <w:spacing w:before="0" w:after="0" w:line="276" w:lineRule="auto"/>
        <w:rPr>
          <w:rFonts w:cs="Arial"/>
          <w:color w:val="666666"/>
          <w:szCs w:val="24"/>
          <w:lang w:val="en-GB" w:eastAsia="es-CO"/>
        </w:rPr>
      </w:pPr>
    </w:p>
    <w:p w14:paraId="2976AE94" w14:textId="77777777" w:rsidR="00156130" w:rsidRPr="00C16F98" w:rsidRDefault="00156130" w:rsidP="009A62CE">
      <w:pPr>
        <w:spacing w:before="0" w:after="0" w:line="276" w:lineRule="auto"/>
        <w:rPr>
          <w:rFonts w:cs="Arial"/>
          <w:color w:val="666666"/>
          <w:szCs w:val="24"/>
          <w:lang w:val="en-GB" w:eastAsia="es-CO"/>
        </w:rPr>
      </w:pPr>
    </w:p>
    <w:p w14:paraId="1A093A45" w14:textId="77777777" w:rsidR="009A62CE" w:rsidRPr="009A62CE" w:rsidRDefault="009A62CE" w:rsidP="00DF5473">
      <w:pPr>
        <w:pStyle w:val="Ttulo1"/>
        <w:rPr>
          <w:lang w:val="es-CO" w:eastAsia="es-CO"/>
        </w:rPr>
      </w:pPr>
      <w:bookmarkStart w:id="14" w:name="_Toc132899074"/>
      <w:r w:rsidRPr="009A62CE">
        <w:rPr>
          <w:lang w:eastAsia="es-CO"/>
        </w:rPr>
        <w:t>RESPONSE HANDLING FOR TRANSACTIONAL STATES</w:t>
      </w:r>
      <w:bookmarkEnd w:id="14"/>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At the moment that the user completes his payment process and clicks on the "Return to commerce" button, the detail of the transaction must be displayed, at least the following data must be displayed:</w:t>
      </w:r>
    </w:p>
    <w:p w14:paraId="1802069A" w14:textId="77777777" w:rsidR="00E67375" w:rsidRPr="00C16F98" w:rsidRDefault="00E67375"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w:t>
      </w:r>
      <w:proofErr w:type="spellStart"/>
      <w:r w:rsidRPr="009A62CE">
        <w:rPr>
          <w:rFonts w:cs="Arial"/>
          <w:color w:val="666666"/>
          <w:szCs w:val="24"/>
          <w:lang w:eastAsia="es-CO"/>
        </w:rPr>
        <w:t>transaction</w:t>
      </w:r>
      <w:proofErr w:type="spellEnd"/>
      <w:r w:rsidRPr="009A62CE">
        <w:rPr>
          <w:rFonts w:cs="Arial"/>
          <w:color w:val="666666"/>
          <w:szCs w:val="24"/>
          <w:lang w:eastAsia="es-CO"/>
        </w:rPr>
        <w:t xml:space="preserve"> status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Approved</w:t>
      </w:r>
      <w:proofErr w:type="spellEnd"/>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Rejected</w:t>
      </w:r>
      <w:proofErr w:type="spellEnd"/>
    </w:p>
    <w:p w14:paraId="2BB730D5" w14:textId="44CC17D0" w:rsidR="009A62CE" w:rsidRPr="009A62CE" w:rsidRDefault="000E1D58">
      <w:pPr>
        <w:numPr>
          <w:ilvl w:val="0"/>
          <w:numId w:val="16"/>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lastRenderedPageBreak/>
        <w:t>Pending</w:t>
      </w:r>
      <w:proofErr w:type="spellEnd"/>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Unsuccessful</w:t>
      </w:r>
      <w:proofErr w:type="spellEnd"/>
    </w:p>
    <w:p w14:paraId="001ADFAF" w14:textId="77777777" w:rsidR="009A62CE" w:rsidRPr="00C16F98" w:rsidRDefault="009A62CE">
      <w:pPr>
        <w:numPr>
          <w:ilvl w:val="0"/>
          <w:numId w:val="16"/>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Approved Partial (only in dispersion)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Total </w:t>
      </w:r>
      <w:proofErr w:type="spellStart"/>
      <w:r w:rsidRPr="009A62CE">
        <w:rPr>
          <w:rFonts w:cs="Arial"/>
          <w:color w:val="666666"/>
          <w:szCs w:val="24"/>
          <w:lang w:eastAsia="es-CO"/>
        </w:rPr>
        <w:t>value</w:t>
      </w:r>
      <w:proofErr w:type="spellEnd"/>
      <w:r w:rsidRPr="009A62CE">
        <w:rPr>
          <w:rFonts w:cs="Arial"/>
          <w:color w:val="666666"/>
          <w:szCs w:val="24"/>
          <w:lang w:eastAsia="es-CO"/>
        </w:rPr>
        <w:t xml:space="preserve">. </w:t>
      </w:r>
    </w:p>
    <w:p w14:paraId="65BFDB5F" w14:textId="2F6E07CD" w:rsidR="009A62CE" w:rsidRPr="00C16F98"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Currency with which the payment was made.</w:t>
      </w:r>
    </w:p>
    <w:p w14:paraId="26C49B9D" w14:textId="77777777" w:rsidR="00E67375" w:rsidRPr="00C16F98" w:rsidRDefault="00E67375" w:rsidP="00E67375">
      <w:pPr>
        <w:spacing w:before="0" w:after="13" w:line="276" w:lineRule="auto"/>
        <w:ind w:right="46"/>
        <w:contextualSpacing/>
        <w:jc w:val="both"/>
        <w:rPr>
          <w:rFonts w:cs="Arial"/>
          <w:color w:val="666666"/>
          <w:szCs w:val="24"/>
          <w:lang w:val="en-GB" w:eastAsia="es-CO"/>
        </w:rPr>
      </w:pPr>
    </w:p>
    <w:p w14:paraId="0C4FB816" w14:textId="0FDD5F9C"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If you want to indicate more information to the end user, you can follow  the </w:t>
      </w:r>
      <w:hyperlink w:anchor="_FORMATO_DE_PLANTILLAS" w:history="1">
        <w:r w:rsidRPr="00C16F98">
          <w:rPr>
            <w:rFonts w:eastAsia="Trebuchet MS"/>
            <w:color w:val="0563C1"/>
            <w:u w:val="single"/>
            <w:lang w:val="en-GB" w:eastAsia="es-CO"/>
          </w:rPr>
          <w:t>format of RESPONSE TEMPLATE FORMAT</w:t>
        </w:r>
      </w:hyperlink>
      <w:r w:rsidRPr="00C16F98">
        <w:rPr>
          <w:rFonts w:cs="Arial"/>
          <w:color w:val="666666"/>
          <w:szCs w:val="24"/>
          <w:lang w:val="en-GB" w:eastAsia="es-CO"/>
        </w:rPr>
        <w:t xml:space="preserve"> described in this document, showing the status according to the response issued by Evertec Placetopay. </w:t>
      </w:r>
    </w:p>
    <w:p w14:paraId="6955DF09"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1E5A3B3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Recommendations aligned to the user experience: </w:t>
      </w:r>
    </w:p>
    <w:p w14:paraId="069E190E" w14:textId="77777777" w:rsidR="009A62CE" w:rsidRPr="00C16F98" w:rsidRDefault="009A62CE" w:rsidP="009A62CE">
      <w:pPr>
        <w:spacing w:before="0" w:after="9" w:line="276" w:lineRule="auto"/>
        <w:rPr>
          <w:rFonts w:cs="Arial"/>
          <w:color w:val="666666"/>
          <w:szCs w:val="24"/>
          <w:lang w:val="en-GB" w:eastAsia="es-CO"/>
        </w:rPr>
      </w:pPr>
      <w:r w:rsidRPr="00C16F98">
        <w:rPr>
          <w:rFonts w:cs="Arial"/>
          <w:color w:val="666666"/>
          <w:szCs w:val="24"/>
          <w:lang w:val="en-GB" w:eastAsia="es-CO"/>
        </w:rPr>
        <w:t xml:space="preserve"> </w:t>
      </w:r>
    </w:p>
    <w:p w14:paraId="51F799DE" w14:textId="3B736785" w:rsidR="00D74693"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318F77F0" w14:textId="31E2B10D" w:rsidR="009A62CE" w:rsidRPr="00D74693" w:rsidRDefault="000E1D58" w:rsidP="00D74693">
      <w:pPr>
        <w:pStyle w:val="Prrafodelista"/>
        <w:spacing w:before="0" w:after="13" w:line="276" w:lineRule="auto"/>
        <w:ind w:right="46"/>
        <w:jc w:val="center"/>
        <w:rPr>
          <w:rFonts w:cs="Arial"/>
          <w:color w:val="666666"/>
          <w:szCs w:val="24"/>
          <w:lang w:val="es-CO" w:eastAsia="es-CO"/>
        </w:rPr>
      </w:pPr>
      <w:r>
        <w:rPr>
          <w:noProof/>
        </w:rPr>
        <w:drawing>
          <wp:inline distT="0" distB="0" distL="0" distR="0" wp14:anchorId="09AE1E0C" wp14:editId="074D0C6F">
            <wp:extent cx="1860550" cy="552450"/>
            <wp:effectExtent l="0" t="0" r="6350" b="0"/>
            <wp:docPr id="91895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552450"/>
                    </a:xfrm>
                    <a:prstGeom prst="rect">
                      <a:avLst/>
                    </a:prstGeom>
                    <a:noFill/>
                    <a:ln>
                      <a:noFill/>
                    </a:ln>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Rejected and failed response: it is recommended to add a link or button that allows the user and / or client to retry the payment. </w:t>
      </w:r>
    </w:p>
    <w:p w14:paraId="0CA81B7D" w14:textId="5E8097C3" w:rsidR="009A62CE" w:rsidRPr="00D74693" w:rsidRDefault="000E1D58" w:rsidP="00D74693">
      <w:pPr>
        <w:pStyle w:val="Prrafodelista"/>
        <w:spacing w:before="0" w:after="0" w:line="276" w:lineRule="auto"/>
        <w:jc w:val="center"/>
        <w:rPr>
          <w:rFonts w:eastAsia="Arial" w:cs="Arial"/>
          <w:color w:val="000000"/>
          <w:sz w:val="22"/>
          <w:lang w:val="es-CO" w:eastAsia="es-CO"/>
        </w:rPr>
      </w:pPr>
      <w:r>
        <w:rPr>
          <w:noProof/>
          <w:lang w:eastAsia="es-CO"/>
        </w:rPr>
        <w:drawing>
          <wp:inline distT="0" distB="0" distL="0" distR="0" wp14:anchorId="25C88860" wp14:editId="064AFFF7">
            <wp:extent cx="1860550" cy="552450"/>
            <wp:effectExtent l="0" t="0" r="6350" b="0"/>
            <wp:docPr id="539790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552450"/>
                    </a:xfrm>
                    <a:prstGeom prst="rect">
                      <a:avLst/>
                    </a:prstGeom>
                    <a:noFill/>
                    <a:ln>
                      <a:noFill/>
                    </a:ln>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Pr="00C16F98" w:rsidRDefault="00E67375" w:rsidP="009A62CE">
      <w:pPr>
        <w:spacing w:before="0" w:after="43" w:line="276" w:lineRule="auto"/>
        <w:ind w:left="-5" w:right="46" w:hanging="10"/>
        <w:jc w:val="both"/>
        <w:rPr>
          <w:rFonts w:cs="Arial"/>
          <w:color w:val="666666"/>
          <w:szCs w:val="24"/>
          <w:lang w:val="en-GB" w:eastAsia="es-CO"/>
        </w:rPr>
      </w:pPr>
      <w:r w:rsidRPr="00C16F98">
        <w:rPr>
          <w:rFonts w:cs="Arial"/>
          <w:b/>
          <w:bCs/>
          <w:color w:val="666666"/>
          <w:szCs w:val="24"/>
          <w:lang w:val="en-GB" w:eastAsia="es-CO"/>
        </w:rPr>
        <w:t xml:space="preserve">Important: </w:t>
      </w:r>
      <w:r w:rsidR="008356F3" w:rsidRPr="00C16F98">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payment type </w:t>
      </w:r>
      <w:r w:rsidR="006F2646" w:rsidRPr="00C16F98">
        <w:rPr>
          <w:rFonts w:cs="Arial"/>
          <w:color w:val="000000" w:themeColor="text1"/>
          <w:szCs w:val="24"/>
          <w:lang w:val="en-GB" w:eastAsia="es-CO"/>
        </w:rPr>
        <w:t xml:space="preserve"> arrangement [ ] under the casuistry of the dispersion arrangement [  ], taking into account that according to the risk configurations in a transaction the result of the dispersion arrangement can be altered</w:t>
      </w:r>
      <w:r w:rsidR="006F2646" w:rsidRPr="00C16F98">
        <w:rPr>
          <w:rFonts w:cs="Arial"/>
          <w:color w:val="666666"/>
          <w:szCs w:val="24"/>
          <w:lang w:val="en-GB" w:eastAsia="es-CO"/>
        </w:rPr>
        <w:t>[ ], which if not properly controlled can generate an error in the trade</w:t>
      </w:r>
      <w:r w:rsidR="00CC410F" w:rsidRPr="00C16F98">
        <w:rPr>
          <w:rFonts w:cs="Arial"/>
          <w:color w:val="000000" w:themeColor="text1"/>
          <w:szCs w:val="24"/>
          <w:lang w:val="en-GB" w:eastAsia="es-CO"/>
        </w:rPr>
        <w:t>.</w:t>
      </w:r>
    </w:p>
    <w:p w14:paraId="024332D7" w14:textId="77777777" w:rsidR="006F2646" w:rsidRPr="00C16F98" w:rsidRDefault="006F2646" w:rsidP="009A62CE">
      <w:pPr>
        <w:spacing w:before="0" w:after="43" w:line="276" w:lineRule="auto"/>
        <w:ind w:left="-5" w:right="46" w:hanging="10"/>
        <w:jc w:val="both"/>
        <w:rPr>
          <w:rFonts w:cs="Arial"/>
          <w:color w:val="666666"/>
          <w:szCs w:val="24"/>
          <w:lang w:val="en-GB" w:eastAsia="es-CO"/>
        </w:rPr>
      </w:pPr>
    </w:p>
    <w:p w14:paraId="4ED77649" w14:textId="56156B7E" w:rsidR="009A62CE" w:rsidRPr="00C16F98" w:rsidRDefault="00276F46" w:rsidP="009A62CE">
      <w:pPr>
        <w:spacing w:before="0" w:after="43" w:line="276" w:lineRule="auto"/>
        <w:ind w:left="-5" w:right="46" w:hanging="10"/>
        <w:jc w:val="both"/>
        <w:rPr>
          <w:rFonts w:cs="Arial"/>
          <w:color w:val="666666"/>
          <w:szCs w:val="24"/>
          <w:lang w:val="en-GB" w:eastAsia="es-CO"/>
        </w:rPr>
      </w:pPr>
      <w:r w:rsidRPr="00C16F98">
        <w:rPr>
          <w:rFonts w:cs="Arial"/>
          <w:b/>
          <w:bCs/>
          <w:color w:val="F79646" w:themeColor="accent6"/>
          <w:szCs w:val="24"/>
          <w:lang w:val="en-GB" w:eastAsia="es-CO"/>
        </w:rPr>
        <w:t>Pending transaction control</w:t>
      </w:r>
      <w:r w:rsidR="009A62CE" w:rsidRPr="00C16F98">
        <w:rPr>
          <w:rFonts w:cs="Arial"/>
          <w:color w:val="666666"/>
          <w:szCs w:val="24"/>
          <w:lang w:val="en-GB" w:eastAsia="es-CO"/>
        </w:rPr>
        <w:t>: A pending transaction can be displayed for the following reasons:</w:t>
      </w:r>
    </w:p>
    <w:p w14:paraId="3AE1B0AD" w14:textId="77777777" w:rsidR="009A62CE" w:rsidRPr="00C16F98" w:rsidRDefault="009A62CE">
      <w:pPr>
        <w:numPr>
          <w:ilvl w:val="0"/>
          <w:numId w:val="17"/>
        </w:numPr>
        <w:spacing w:before="0" w:after="49"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By direct response from the financial institution or non-receipt of response from Evertec Placetopay. </w:t>
      </w:r>
    </w:p>
    <w:p w14:paraId="7F43B4BC" w14:textId="77777777" w:rsidR="009A62CE" w:rsidRPr="00C16F98" w:rsidRDefault="009A62CE">
      <w:pPr>
        <w:numPr>
          <w:ilvl w:val="0"/>
          <w:numId w:val="17"/>
        </w:numPr>
        <w:spacing w:before="0" w:after="3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The second case occurs when the end user when selecting to pay is redirected to the payment platform, at that time in the merchant database the transaction is </w:t>
      </w:r>
      <w:r w:rsidRPr="00C16F98">
        <w:rPr>
          <w:rFonts w:cs="Arial"/>
          <w:color w:val="666666"/>
          <w:szCs w:val="24"/>
          <w:lang w:val="en-GB" w:eastAsia="es-CO"/>
        </w:rPr>
        <w:lastRenderedPageBreak/>
        <w:t xml:space="preserve">marked with pending status, in order to wait for a final result at the end of the transactional process. When the user completes the process, the payment platform obtains the final status of the transaction, therefore, the operation must be executed to obtain the information of the payment made. </w:t>
      </w:r>
    </w:p>
    <w:p w14:paraId="637992F8" w14:textId="77777777" w:rsidR="009A62CE" w:rsidRPr="00C16F98" w:rsidRDefault="009A62CE" w:rsidP="009A62CE">
      <w:pPr>
        <w:spacing w:before="0" w:after="36" w:line="276" w:lineRule="auto"/>
        <w:ind w:left="720" w:right="46"/>
        <w:contextualSpacing/>
        <w:jc w:val="both"/>
        <w:rPr>
          <w:rFonts w:cs="Arial"/>
          <w:color w:val="666666"/>
          <w:szCs w:val="24"/>
          <w:lang w:val="en-GB" w:eastAsia="es-CO"/>
        </w:rPr>
      </w:pPr>
    </w:p>
    <w:p w14:paraId="4A082BE7" w14:textId="77777777" w:rsidR="009A62CE" w:rsidRPr="00C16F98" w:rsidRDefault="009A62CE" w:rsidP="009A62CE">
      <w:pPr>
        <w:spacing w:before="0" w:after="62"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There are two ways to obtain the final status of a transaction, using the notification </w:t>
      </w: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(webhook) and the probe or scheduled task (cronjob):</w:t>
      </w:r>
    </w:p>
    <w:p w14:paraId="368927C4" w14:textId="77777777" w:rsidR="009A62CE" w:rsidRPr="00C16F98" w:rsidRDefault="009A62CE">
      <w:pPr>
        <w:numPr>
          <w:ilvl w:val="0"/>
          <w:numId w:val="18"/>
        </w:numPr>
        <w:spacing w:before="0" w:after="13" w:line="276" w:lineRule="auto"/>
        <w:ind w:right="45"/>
        <w:contextualSpacing/>
        <w:jc w:val="both"/>
        <w:rPr>
          <w:rFonts w:cs="Arial"/>
          <w:color w:val="666666"/>
          <w:szCs w:val="24"/>
          <w:lang w:val="en-GB" w:eastAsia="es-CO"/>
        </w:rPr>
      </w:pPr>
      <w:r w:rsidRPr="00C16F98">
        <w:rPr>
          <w:rFonts w:cs="Arial"/>
          <w:b/>
          <w:bCs/>
          <w:color w:val="666666"/>
          <w:szCs w:val="24"/>
          <w:lang w:val="en-GB" w:eastAsia="es-CO"/>
        </w:rPr>
        <w:t>Notification URL:</w:t>
      </w:r>
      <w:r w:rsidRPr="00C16F98">
        <w:rPr>
          <w:rFonts w:cs="Arial"/>
          <w:color w:val="666666"/>
          <w:szCs w:val="24"/>
          <w:lang w:val="en-GB" w:eastAsia="es-CO"/>
        </w:rPr>
        <w:t xml:space="preserve"> This process is intended to inform your system when transactions change from pending state to final state. The notification </w:t>
      </w: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is configured by the merchant on ports 80 or 443 and must be programmed to receive a POST request from Evertec Place</w:t>
      </w:r>
      <w:r w:rsidRPr="00C16F98">
        <w:rPr>
          <w:rFonts w:cs="Arial"/>
          <w:color w:val="ED7D31"/>
          <w:szCs w:val="24"/>
          <w:lang w:val="en-GB" w:eastAsia="es-CO"/>
        </w:rPr>
        <w:t>topay, it has a structure similar to the following:</w:t>
      </w:r>
    </w:p>
    <w:p w14:paraId="46C764CB"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r w:rsidRPr="009A62CE">
        <w:rPr>
          <w:rFonts w:eastAsia="Arial" w:cs="Arial"/>
          <w:noProof/>
          <w:color w:val="000000"/>
          <w:lang w:eastAsia="es-CO"/>
        </w:rPr>
        <w:drawing>
          <wp:inline distT="0" distB="0" distL="0" distR="0" wp14:anchorId="12C730AC" wp14:editId="7EA2F57F">
            <wp:extent cx="5648325" cy="2897505"/>
            <wp:effectExtent l="0" t="0" r="9525" b="0"/>
            <wp:docPr id="3" name="Imagen 3" descr="Text&#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4"/>
                    <a:stretch>
                      <a:fillRect/>
                    </a:stretch>
                  </pic:blipFill>
                  <pic:spPr>
                    <a:xfrm>
                      <a:off x="0" y="0"/>
                      <a:ext cx="5648325" cy="289750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Pr="00C16F98" w:rsidRDefault="009A62CE" w:rsidP="009A62CE">
      <w:pPr>
        <w:spacing w:before="0" w:after="13" w:line="276" w:lineRule="auto"/>
        <w:ind w:left="730" w:right="45"/>
        <w:contextualSpacing/>
        <w:jc w:val="both"/>
        <w:rPr>
          <w:rFonts w:cs="Arial"/>
          <w:color w:val="666666"/>
          <w:szCs w:val="24"/>
          <w:lang w:val="en-GB" w:eastAsia="es-CO"/>
        </w:rPr>
      </w:pPr>
      <w:r w:rsidRPr="00C16F98">
        <w:rPr>
          <w:rFonts w:cs="Arial"/>
          <w:color w:val="666666"/>
          <w:szCs w:val="24"/>
          <w:lang w:val="en-GB" w:eastAsia="es-CO"/>
        </w:rPr>
        <w:t xml:space="preserve">It provides the same </w:t>
      </w:r>
      <w:proofErr w:type="spellStart"/>
      <w:r w:rsidRPr="00C16F98">
        <w:rPr>
          <w:rFonts w:cs="Arial"/>
          <w:color w:val="666666"/>
          <w:szCs w:val="24"/>
          <w:lang w:val="en-GB" w:eastAsia="es-CO"/>
        </w:rPr>
        <w:t>requestId</w:t>
      </w:r>
      <w:proofErr w:type="spellEnd"/>
      <w:r w:rsidRPr="00C16F98">
        <w:rPr>
          <w:rFonts w:cs="Arial"/>
          <w:color w:val="666666"/>
          <w:szCs w:val="24"/>
          <w:lang w:val="en-GB" w:eastAsia="es-CO"/>
        </w:rPr>
        <w:t xml:space="preserve"> that was provided when the </w:t>
      </w:r>
      <w:proofErr w:type="spellStart"/>
      <w:r w:rsidRPr="00C16F98">
        <w:rPr>
          <w:rFonts w:cs="Arial"/>
          <w:color w:val="666666"/>
          <w:szCs w:val="24"/>
          <w:lang w:val="en-GB" w:eastAsia="es-CO"/>
        </w:rPr>
        <w:t>createRequest</w:t>
      </w:r>
      <w:proofErr w:type="spellEnd"/>
      <w:r w:rsidRPr="00C16F98">
        <w:rPr>
          <w:rFonts w:cs="Arial"/>
          <w:color w:val="666666"/>
          <w:szCs w:val="24"/>
          <w:lang w:val="en-GB" w:eastAsia="es-CO"/>
        </w:rPr>
        <w:t xml:space="preserve"> was made, the reference provided by the merchant, and the status of the request that can be (APPROVED, REJECTED, PARTIAL_EXPIRED) for this notification</w:t>
      </w:r>
    </w:p>
    <w:p w14:paraId="1846E9D8" w14:textId="77777777" w:rsidR="009A62CE" w:rsidRPr="00C16F98" w:rsidRDefault="009A62CE" w:rsidP="009A62CE">
      <w:pPr>
        <w:spacing w:before="0" w:after="0" w:line="276" w:lineRule="auto"/>
        <w:ind w:right="981"/>
        <w:jc w:val="right"/>
        <w:rPr>
          <w:rFonts w:eastAsia="Arial" w:cs="Arial"/>
          <w:color w:val="000000"/>
          <w:sz w:val="22"/>
          <w:lang w:val="en-GB" w:eastAsia="es-CO"/>
        </w:rPr>
      </w:pPr>
      <w:r w:rsidRPr="00C16F98">
        <w:rPr>
          <w:rFonts w:eastAsia="Arial" w:cs="Arial"/>
          <w:color w:val="000000"/>
          <w:sz w:val="22"/>
          <w:lang w:val="en-GB" w:eastAsia="es-CO"/>
        </w:rPr>
        <w:t xml:space="preserve"> </w:t>
      </w:r>
    </w:p>
    <w:p w14:paraId="7385D25E" w14:textId="21C57D9D" w:rsidR="009A62CE" w:rsidRPr="00C16F98" w:rsidRDefault="009A62CE">
      <w:pPr>
        <w:numPr>
          <w:ilvl w:val="0"/>
          <w:numId w:val="19"/>
        </w:numPr>
        <w:spacing w:before="0" w:after="4" w:line="276" w:lineRule="auto"/>
        <w:ind w:right="45"/>
        <w:contextualSpacing/>
        <w:jc w:val="both"/>
        <w:rPr>
          <w:rFonts w:cs="Arial"/>
          <w:color w:val="666666"/>
          <w:szCs w:val="24"/>
          <w:lang w:val="en-GB" w:eastAsia="es-CO"/>
        </w:rPr>
      </w:pPr>
      <w:r w:rsidRPr="00C16F98">
        <w:rPr>
          <w:rFonts w:cs="Arial"/>
          <w:b/>
          <w:bCs/>
          <w:color w:val="666666"/>
          <w:szCs w:val="24"/>
          <w:lang w:val="en-GB" w:eastAsia="es-CO"/>
        </w:rPr>
        <w:t>Probe:</w:t>
      </w:r>
      <w:r w:rsidRPr="00C16F98">
        <w:rPr>
          <w:rFonts w:cs="Arial"/>
          <w:color w:val="666666"/>
          <w:szCs w:val="24"/>
          <w:lang w:val="en-GB" w:eastAsia="es-CO"/>
        </w:rPr>
        <w:t xml:space="preserve"> This process is a contingency to the notification, and consists of a scheduled task (cronjob) which is responsible for consuming the </w:t>
      </w:r>
      <w:proofErr w:type="spellStart"/>
      <w:r w:rsidRPr="00C16F98">
        <w:rPr>
          <w:rFonts w:cs="Arial"/>
          <w:color w:val="666666"/>
          <w:szCs w:val="24"/>
          <w:lang w:val="en-GB" w:eastAsia="es-CO"/>
        </w:rPr>
        <w:t>getRequestInformation</w:t>
      </w:r>
      <w:proofErr w:type="spellEnd"/>
      <w:r w:rsidRPr="00C16F98">
        <w:rPr>
          <w:rFonts w:cs="Arial"/>
          <w:color w:val="666666"/>
          <w:szCs w:val="24"/>
          <w:lang w:val="en-GB" w:eastAsia="es-CO"/>
        </w:rPr>
        <w:t xml:space="preserve"> method (transaction query) on the transactions that were in a pending state in their records, this procedure should be executed only once a day. </w:t>
      </w:r>
    </w:p>
    <w:p w14:paraId="6FE44440" w14:textId="77777777" w:rsidR="009A62CE" w:rsidRPr="00C16F98" w:rsidRDefault="009A62CE" w:rsidP="009A62CE">
      <w:pPr>
        <w:spacing w:before="0" w:after="0" w:line="276" w:lineRule="auto"/>
        <w:rPr>
          <w:rFonts w:eastAsia="Arial" w:cs="Arial"/>
          <w:color w:val="000000"/>
          <w:lang w:val="en-GB" w:eastAsia="es-CO"/>
        </w:rPr>
      </w:pPr>
      <w:r w:rsidRPr="00C16F98">
        <w:rPr>
          <w:rFonts w:eastAsia="Arial" w:cs="Arial"/>
          <w:color w:val="000000"/>
          <w:lang w:val="en-GB" w:eastAsia="es-CO"/>
        </w:rPr>
        <w:t xml:space="preserve"> </w:t>
      </w:r>
    </w:p>
    <w:p w14:paraId="231B3EDE" w14:textId="77777777" w:rsidR="009A62CE" w:rsidRPr="00C16F98" w:rsidRDefault="009A62CE" w:rsidP="009A62CE">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pending transaction is found in the database, the system should report and present the following event:</w:t>
      </w:r>
    </w:p>
    <w:p w14:paraId="6747889D"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C16F98">
        <w:rPr>
          <w:rFonts w:cs="Arial"/>
          <w:color w:val="666666"/>
          <w:szCs w:val="24"/>
          <w:lang w:val="en-GB" w:eastAsia="es-CO"/>
        </w:rPr>
        <w:lastRenderedPageBreak/>
        <w:t xml:space="preserve">A </w:t>
      </w:r>
      <w:r w:rsidRPr="00C16F98">
        <w:rPr>
          <w:rFonts w:cs="Arial"/>
          <w:b/>
          <w:bCs/>
          <w:color w:val="666666"/>
          <w:szCs w:val="24"/>
          <w:lang w:val="en-GB" w:eastAsia="es-CO"/>
        </w:rPr>
        <w:t>double payment control message</w:t>
      </w:r>
      <w:r w:rsidRPr="00C16F98">
        <w:rPr>
          <w:rFonts w:cs="Arial"/>
          <w:color w:val="666666"/>
          <w:szCs w:val="24"/>
          <w:lang w:val="en-GB" w:eastAsia="es-CO"/>
        </w:rPr>
        <w:t xml:space="preserve"> informing the user of the existence of pending transactions, before making a new payment. </w:t>
      </w:r>
      <w:proofErr w:type="spellStart"/>
      <w:r w:rsidRPr="009A62CE">
        <w:rPr>
          <w:rFonts w:cs="Arial"/>
          <w:color w:val="666666"/>
          <w:szCs w:val="24"/>
          <w:lang w:eastAsia="es-CO"/>
        </w:rPr>
        <w:t>For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example</w:t>
      </w:r>
      <w:proofErr w:type="spellEnd"/>
      <w:r w:rsidRPr="009A62CE">
        <w:rPr>
          <w:rFonts w:cs="Arial"/>
          <w:color w:val="666666"/>
          <w:szCs w:val="24"/>
          <w:lang w:eastAsia="es-CO"/>
        </w:rPr>
        <w:t>:</w:t>
      </w:r>
    </w:p>
    <w:p w14:paraId="3D761CB1" w14:textId="77777777" w:rsidR="009A62CE" w:rsidRPr="00C16F98" w:rsidRDefault="009A62CE">
      <w:pPr>
        <w:numPr>
          <w:ilvl w:val="0"/>
          <w:numId w:val="20"/>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"At this time your order with *#Referencia* and value of *#Amount* is in a PENDING state of not receiving confirmation from your financial institution, please wait a few minutes and check back later to verify if your payment was confirmed successfully. If you want more information about the current status of your operation you can contact our customer service lines *000-00-00* or send an email to email@email.com and ask for the status of the transaction: &lt;#CUS/Authorization&gt;***". </w:t>
      </w:r>
    </w:p>
    <w:p w14:paraId="77378E9C" w14:textId="0947F7D3" w:rsidR="009A62CE" w:rsidRPr="00C16F98" w:rsidRDefault="009A62CE" w:rsidP="009A62CE">
      <w:pPr>
        <w:spacing w:before="0" w:after="13" w:line="276" w:lineRule="auto"/>
        <w:ind w:left="10" w:right="46" w:hanging="10"/>
        <w:jc w:val="both"/>
        <w:rPr>
          <w:rFonts w:cs="Arial"/>
          <w:color w:val="666666"/>
          <w:szCs w:val="24"/>
          <w:lang w:val="en-GB" w:eastAsia="es-CO"/>
        </w:rPr>
      </w:pPr>
    </w:p>
    <w:p w14:paraId="42645A76" w14:textId="73E8A750" w:rsidR="00DD7270" w:rsidRPr="00C16F98" w:rsidRDefault="00DD7270" w:rsidP="00DD7270">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transaction is found in a partial approval state in the database, the system should report and present the following event:</w:t>
      </w:r>
    </w:p>
    <w:p w14:paraId="28FB0E67" w14:textId="77777777" w:rsidR="00DD7270" w:rsidRPr="00C16F98" w:rsidRDefault="00DD7270" w:rsidP="009A62CE">
      <w:pPr>
        <w:spacing w:before="0" w:after="13" w:line="276" w:lineRule="auto"/>
        <w:ind w:left="10" w:right="46" w:hanging="10"/>
        <w:jc w:val="both"/>
        <w:rPr>
          <w:rFonts w:cs="Arial"/>
          <w:color w:val="666666"/>
          <w:szCs w:val="24"/>
          <w:lang w:val="en-GB" w:eastAsia="es-CO"/>
        </w:rPr>
      </w:pPr>
    </w:p>
    <w:p w14:paraId="6EFA1387" w14:textId="2911B104" w:rsidR="00AA3A0B" w:rsidRPr="00C16F98" w:rsidRDefault="00AA3A0B" w:rsidP="00AA3A0B">
      <w:pPr>
        <w:numPr>
          <w:ilvl w:val="0"/>
          <w:numId w:val="19"/>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An </w:t>
      </w:r>
      <w:r w:rsidRPr="00C16F98">
        <w:rPr>
          <w:rFonts w:cs="Arial"/>
          <w:b/>
          <w:bCs/>
          <w:color w:val="666666"/>
          <w:szCs w:val="24"/>
          <w:lang w:val="en-GB" w:eastAsia="es-CO"/>
        </w:rPr>
        <w:t xml:space="preserve">informative message </w:t>
      </w:r>
      <w:r w:rsidRPr="00C16F98">
        <w:rPr>
          <w:rFonts w:cs="Arial"/>
          <w:color w:val="666666"/>
          <w:szCs w:val="24"/>
          <w:lang w:val="en-GB" w:eastAsia="es-CO"/>
        </w:rPr>
        <w:t xml:space="preserve"> to the user indicating the existence of partial approved transactions and the control or management, according to the business policy that will be provided on this transaction, before making a new payment.</w:t>
      </w:r>
    </w:p>
    <w:p w14:paraId="7E63FA9B" w14:textId="77777777" w:rsidR="00B640BC" w:rsidRPr="00C16F98" w:rsidRDefault="00B640BC" w:rsidP="009A62CE">
      <w:pPr>
        <w:spacing w:before="0" w:after="0" w:line="276" w:lineRule="auto"/>
        <w:rPr>
          <w:rFonts w:eastAsia="Arial" w:cs="Arial"/>
          <w:color w:val="000000"/>
          <w:lang w:val="en-GB" w:eastAsia="es-CO"/>
        </w:rPr>
      </w:pPr>
    </w:p>
    <w:p w14:paraId="1090B1F1" w14:textId="0CB51950" w:rsidR="00116C09" w:rsidRPr="009A62CE" w:rsidRDefault="00116C09" w:rsidP="00116C09">
      <w:pPr>
        <w:pStyle w:val="Ttulo1"/>
        <w:rPr>
          <w:lang w:val="es-CO" w:eastAsia="es-CO"/>
        </w:rPr>
      </w:pPr>
      <w:bookmarkStart w:id="15" w:name="_Toc132899075"/>
      <w:r>
        <w:rPr>
          <w:lang w:eastAsia="es-CO"/>
        </w:rPr>
        <w:t>TRANSACTION RETRY</w:t>
      </w:r>
      <w:bookmarkEnd w:id="15"/>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eastAsia="es-CO"/>
        </w:rPr>
        <w:t xml:space="preserve"> </w:t>
      </w:r>
    </w:p>
    <w:p w14:paraId="1CCA5338" w14:textId="77777777" w:rsidR="00116C09" w:rsidRPr="00C16F98" w:rsidRDefault="00116C09" w:rsidP="00116C09">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In the retry of a transaction, it is verified if the site operates through the state of the session or the transaction, to provide the user with the correct information of their payments and avoid confusion in the process. </w:t>
      </w:r>
    </w:p>
    <w:p w14:paraId="18E7500E" w14:textId="77777777" w:rsidR="00116C09" w:rsidRPr="00C16F98" w:rsidRDefault="00116C09" w:rsidP="00116C09">
      <w:pPr>
        <w:spacing w:before="0" w:after="0" w:line="276" w:lineRule="auto"/>
        <w:rPr>
          <w:rFonts w:eastAsia="Arial" w:cs="Arial"/>
          <w:color w:val="000000"/>
          <w:lang w:val="en-GB" w:eastAsia="es-CO"/>
        </w:rPr>
      </w:pPr>
      <w:r w:rsidRPr="00C16F98">
        <w:rPr>
          <w:rFonts w:eastAsia="Arial" w:cs="Arial"/>
          <w:color w:val="000000"/>
          <w:sz w:val="22"/>
          <w:lang w:val="en-GB" w:eastAsia="es-CO"/>
        </w:rPr>
        <w:t xml:space="preserve"> </w:t>
      </w:r>
    </w:p>
    <w:p w14:paraId="7CF6F236" w14:textId="77777777" w:rsidR="00116C09" w:rsidRPr="00C16F98" w:rsidRDefault="00116C09" w:rsidP="00116C09">
      <w:pPr>
        <w:spacing w:before="0" w:after="0" w:line="276" w:lineRule="auto"/>
        <w:ind w:left="-5" w:hanging="10"/>
        <w:rPr>
          <w:rFonts w:cs="Arial"/>
          <w:color w:val="666666"/>
          <w:szCs w:val="24"/>
          <w:lang w:val="en-GB" w:eastAsia="es-CO"/>
        </w:rPr>
      </w:pPr>
      <w:r w:rsidRPr="00C16F98">
        <w:rPr>
          <w:rFonts w:cs="Arial"/>
          <w:color w:val="666666"/>
          <w:szCs w:val="24"/>
          <w:lang w:val="en-GB" w:eastAsia="es-CO"/>
        </w:rPr>
        <w:t xml:space="preserve">When you retry the payment over a session and get a different status of the payment, the merchant site should show the status of the last payment. It is recommended to always take the information from the state of the session, since this is affected by transactions that generate a final state. </w:t>
      </w:r>
    </w:p>
    <w:p w14:paraId="28B70C9C" w14:textId="06BEAAAB" w:rsidR="00116C09" w:rsidRDefault="001B302A" w:rsidP="00116C09">
      <w:pPr>
        <w:spacing w:before="0" w:after="0" w:line="276" w:lineRule="auto"/>
        <w:ind w:right="3191"/>
        <w:jc w:val="center"/>
        <w:rPr>
          <w:rFonts w:eastAsia="Arial" w:cs="Arial"/>
          <w:color w:val="000000"/>
          <w:sz w:val="22"/>
          <w:lang w:val="es-CO" w:eastAsia="es-CO"/>
        </w:rPr>
      </w:pPr>
      <w:r>
        <w:rPr>
          <w:rFonts w:eastAsia="Arial" w:cs="Arial"/>
          <w:noProof/>
          <w:color w:val="000000"/>
          <w:sz w:val="22"/>
          <w:lang w:eastAsia="es-CO"/>
        </w:rPr>
        <w:lastRenderedPageBreak/>
        <w:drawing>
          <wp:inline distT="0" distB="0" distL="0" distR="0" wp14:anchorId="55D5761A" wp14:editId="1D511EEA">
            <wp:extent cx="5010150" cy="5862941"/>
            <wp:effectExtent l="0" t="0" r="0" b="5080"/>
            <wp:docPr id="14163056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3129" cy="5866427"/>
                    </a:xfrm>
                    <a:prstGeom prst="rect">
                      <a:avLst/>
                    </a:prstGeom>
                    <a:noFill/>
                    <a:ln>
                      <a:noFill/>
                    </a:ln>
                  </pic:spPr>
                </pic:pic>
              </a:graphicData>
            </a:graphic>
          </wp:inline>
        </w:drawing>
      </w:r>
      <w:r w:rsidR="00116C09" w:rsidRPr="009A62CE">
        <w:rPr>
          <w:rFonts w:eastAsia="Arial" w:cs="Arial"/>
          <w:color w:val="000000"/>
          <w:sz w:val="22"/>
          <w:lang w:eastAsia="es-CO"/>
        </w:rPr>
        <w:t xml:space="preserve"> </w:t>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16" w:name="_Toc132899076"/>
      <w:r w:rsidRPr="00393461">
        <w:rPr>
          <w:rFonts w:eastAsia="Arial"/>
          <w:lang w:eastAsia="es-CO"/>
        </w:rPr>
        <w:t>PROOF OF PAYMENT</w:t>
      </w:r>
      <w:bookmarkEnd w:id="16"/>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4587B416" w:rsidR="003F017D" w:rsidRPr="00C16F98" w:rsidRDefault="003F017D"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In the event that the system sends proof of own payments according to each of the transaction statements and information related to the payment is presented, it is validated that the information shown is contrasted with the transaction information, verifying that according to the fields shown the information is consistent with the payment. </w:t>
      </w:r>
    </w:p>
    <w:p w14:paraId="2E23A6ED" w14:textId="77777777" w:rsidR="003F017D" w:rsidRPr="00C16F98" w:rsidRDefault="003F017D" w:rsidP="009A62CE">
      <w:pPr>
        <w:spacing w:before="0" w:after="0" w:line="276" w:lineRule="auto"/>
        <w:rPr>
          <w:rFonts w:cs="Arial"/>
          <w:color w:val="666666"/>
          <w:szCs w:val="24"/>
          <w:lang w:val="en-GB" w:eastAsia="es-CO"/>
        </w:rPr>
      </w:pPr>
    </w:p>
    <w:p w14:paraId="756DCF74" w14:textId="4A99782F" w:rsidR="003F017D" w:rsidRPr="00C16F98" w:rsidRDefault="003F017D" w:rsidP="009A62CE">
      <w:pPr>
        <w:spacing w:before="0" w:after="0" w:line="276" w:lineRule="auto"/>
        <w:rPr>
          <w:rFonts w:cs="Arial"/>
          <w:color w:val="666666"/>
          <w:szCs w:val="24"/>
          <w:lang w:val="en-GB" w:eastAsia="es-CO"/>
        </w:rPr>
      </w:pPr>
      <w:r w:rsidRPr="00C16F98">
        <w:rPr>
          <w:rFonts w:cs="Arial"/>
          <w:color w:val="666666"/>
          <w:szCs w:val="24"/>
          <w:lang w:val="en-GB" w:eastAsia="es-CO"/>
        </w:rPr>
        <w:lastRenderedPageBreak/>
        <w:t>If you do not have your own proof of payment, the voucher issued by Placetopay Evertec is taken as a reference.</w:t>
      </w:r>
    </w:p>
    <w:p w14:paraId="4CCC1504" w14:textId="77777777" w:rsidR="002E223E" w:rsidRPr="00C16F98" w:rsidRDefault="002E223E" w:rsidP="009A62CE">
      <w:pPr>
        <w:spacing w:before="0" w:after="0" w:line="276" w:lineRule="auto"/>
        <w:rPr>
          <w:rFonts w:cs="Arial"/>
          <w:color w:val="666666"/>
          <w:szCs w:val="24"/>
          <w:lang w:val="en-GB" w:eastAsia="es-CO"/>
        </w:rPr>
      </w:pPr>
    </w:p>
    <w:p w14:paraId="2E444EDE" w14:textId="77777777" w:rsidR="009A62CE" w:rsidRPr="009A62CE" w:rsidRDefault="009A62CE" w:rsidP="00DF5473">
      <w:pPr>
        <w:pStyle w:val="Ttulo1"/>
        <w:rPr>
          <w:lang w:val="es-CO" w:eastAsia="es-CO"/>
        </w:rPr>
      </w:pPr>
      <w:bookmarkStart w:id="17" w:name="_Toc132899077"/>
      <w:r w:rsidRPr="009A62CE">
        <w:rPr>
          <w:lang w:eastAsia="es-CO"/>
        </w:rPr>
        <w:t xml:space="preserve">TRANSACTIONAL HISTORY </w:t>
      </w:r>
      <w:bookmarkEnd w:id="17"/>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3ABD23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In case it is necessary to authenticate on the merchant's site to perform a payment process, it must be allowed to consult the status of at least the last five (5) transactions made. Each record must contain at least the following data sorted in descending order by date:</w:t>
      </w:r>
    </w:p>
    <w:p w14:paraId="1747BB4F"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31AB680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the transaction. </w:t>
      </w:r>
    </w:p>
    <w:p w14:paraId="17C1F62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Reference number (issued by the merchant).</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Authorization</w:t>
      </w:r>
      <w:proofErr w:type="spellEnd"/>
      <w:r w:rsidRPr="009A62CE">
        <w:rPr>
          <w:rFonts w:cs="Arial"/>
          <w:color w:val="666666"/>
          <w:szCs w:val="24"/>
          <w:lang w:eastAsia="es-CO"/>
        </w:rPr>
        <w:t>/CUS. (</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w:t>
      </w:r>
    </w:p>
    <w:p w14:paraId="7F30B0AD"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The status of the transaction.</w:t>
      </w:r>
    </w:p>
    <w:p w14:paraId="09F6D0EA"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(must be concatenated with the currency type according to ISO 4217).</w:t>
      </w:r>
    </w:p>
    <w:p w14:paraId="5CFF354C" w14:textId="77777777" w:rsidR="0019354D" w:rsidRPr="00C16F98" w:rsidRDefault="0019354D" w:rsidP="0019354D">
      <w:pPr>
        <w:spacing w:before="0" w:after="13" w:line="276" w:lineRule="auto"/>
        <w:ind w:left="720" w:right="46"/>
        <w:contextualSpacing/>
        <w:jc w:val="both"/>
        <w:rPr>
          <w:rFonts w:cs="Arial"/>
          <w:color w:val="666666"/>
          <w:szCs w:val="24"/>
          <w:lang w:val="en-GB" w:eastAsia="es-CO"/>
        </w:rPr>
      </w:pPr>
    </w:p>
    <w:p w14:paraId="5CB9626B" w14:textId="65E15AF8" w:rsidR="009A62CE" w:rsidRPr="009A62CE" w:rsidRDefault="001B302A" w:rsidP="001B302A">
      <w:pPr>
        <w:spacing w:before="0" w:after="0" w:line="276" w:lineRule="auto"/>
        <w:ind w:right="70"/>
        <w:jc w:val="center"/>
        <w:rPr>
          <w:rFonts w:eastAsia="Arial" w:cs="Arial"/>
          <w:color w:val="000000"/>
          <w:lang w:val="es-CO" w:eastAsia="es-CO"/>
        </w:rPr>
      </w:pPr>
      <w:r>
        <w:rPr>
          <w:rFonts w:eastAsia="Arial" w:cs="Arial"/>
          <w:noProof/>
          <w:color w:val="000000"/>
          <w:lang w:eastAsia="es-CO"/>
        </w:rPr>
        <w:drawing>
          <wp:inline distT="0" distB="0" distL="0" distR="0" wp14:anchorId="199DE747" wp14:editId="28B31842">
            <wp:extent cx="5651500" cy="793750"/>
            <wp:effectExtent l="0" t="0" r="6350" b="6350"/>
            <wp:docPr id="15211046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1500" cy="793750"/>
                    </a:xfrm>
                    <a:prstGeom prst="rect">
                      <a:avLst/>
                    </a:prstGeom>
                    <a:noFill/>
                    <a:ln>
                      <a:noFill/>
                    </a:ln>
                  </pic:spPr>
                </pic:pic>
              </a:graphicData>
            </a:graphic>
          </wp:inline>
        </w:drawing>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Pr="00C16F98" w:rsidRDefault="009A62CE" w:rsidP="003F017D">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In case you do not use login on the page and by business rules it is not possible to implement a section where payments can be consulted, you must inform the analyst of Evertec Place</w:t>
      </w:r>
      <w:r w:rsidRPr="00C16F98">
        <w:rPr>
          <w:rFonts w:cs="Arial"/>
          <w:color w:val="ED7D31"/>
          <w:szCs w:val="24"/>
          <w:lang w:val="en-GB" w:eastAsia="es-CO"/>
        </w:rPr>
        <w:t>topay</w:t>
      </w:r>
      <w:r w:rsidR="00093D09" w:rsidRPr="00C16F98">
        <w:rPr>
          <w:rFonts w:cs="Arial"/>
          <w:color w:val="666666"/>
          <w:szCs w:val="24"/>
          <w:lang w:val="en-GB" w:eastAsia="es-CO"/>
        </w:rPr>
        <w:t xml:space="preserve">, the reason or reason for it to be </w:t>
      </w:r>
      <w:proofErr w:type="spellStart"/>
      <w:r w:rsidR="00093D09" w:rsidRPr="00C16F98">
        <w:rPr>
          <w:rFonts w:cs="Arial"/>
          <w:color w:val="666666"/>
          <w:szCs w:val="24"/>
          <w:lang w:val="en-GB" w:eastAsia="es-CO"/>
        </w:rPr>
        <w:t>analyzed</w:t>
      </w:r>
      <w:proofErr w:type="spellEnd"/>
      <w:r w:rsidR="00093D09" w:rsidRPr="00C16F98">
        <w:rPr>
          <w:rFonts w:cs="Arial"/>
          <w:color w:val="666666"/>
          <w:szCs w:val="24"/>
          <w:lang w:val="en-GB" w:eastAsia="es-CO"/>
        </w:rPr>
        <w:t xml:space="preserve"> and give the exception on this.</w:t>
      </w:r>
    </w:p>
    <w:p w14:paraId="6C9FB879" w14:textId="77777777" w:rsidR="003F017D" w:rsidRPr="00C16F98" w:rsidRDefault="003F017D" w:rsidP="003F017D">
      <w:pPr>
        <w:spacing w:before="0" w:after="13" w:line="276" w:lineRule="auto"/>
        <w:ind w:left="-5" w:right="46" w:hanging="10"/>
        <w:jc w:val="both"/>
        <w:rPr>
          <w:rFonts w:cs="Arial"/>
          <w:color w:val="666666"/>
          <w:szCs w:val="24"/>
          <w:lang w:val="en-GB" w:eastAsia="es-CO"/>
        </w:rPr>
      </w:pPr>
    </w:p>
    <w:p w14:paraId="1E1A486B" w14:textId="4674FCB5" w:rsidR="003F017D" w:rsidRDefault="003F017D" w:rsidP="003F017D">
      <w:pPr>
        <w:pStyle w:val="Ttulo1"/>
        <w:rPr>
          <w:rFonts w:cs="Arial"/>
          <w:color w:val="666666"/>
          <w:szCs w:val="24"/>
          <w:lang w:val="es-CO" w:eastAsia="es-CO"/>
        </w:rPr>
      </w:pPr>
      <w:bookmarkStart w:id="18" w:name="_Toc132899078"/>
      <w:r w:rsidRPr="003F017D">
        <w:rPr>
          <w:lang w:eastAsia="es-CO"/>
        </w:rPr>
        <w:t>REVERSE TRANSACTIONS</w:t>
      </w:r>
      <w:bookmarkEnd w:id="1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The reverse process of transactions must be defined, in case the trade is going to make reverses through the </w:t>
      </w:r>
      <w:proofErr w:type="spellStart"/>
      <w:r w:rsidRPr="00C16F98">
        <w:rPr>
          <w:rFonts w:cs="Arial"/>
          <w:color w:val="666666"/>
          <w:szCs w:val="24"/>
          <w:lang w:val="en-GB" w:eastAsia="es-CO"/>
        </w:rPr>
        <w:t>api</w:t>
      </w:r>
      <w:proofErr w:type="spellEnd"/>
      <w:r w:rsidRPr="00C16F98">
        <w:rPr>
          <w:rFonts w:cs="Arial"/>
          <w:color w:val="666666"/>
          <w:szCs w:val="24"/>
          <w:lang w:val="en-GB" w:eastAsia="es-CO"/>
        </w:rPr>
        <w:t xml:space="preserve"> exposed by Placetopay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7D7BB6A0" w14:textId="77777777" w:rsidR="003F017D" w:rsidRPr="00C16F98" w:rsidRDefault="003F017D" w:rsidP="003F017D">
      <w:pPr>
        <w:spacing w:before="0" w:after="9" w:line="276" w:lineRule="auto"/>
        <w:ind w:left="-6" w:right="52" w:hanging="9"/>
        <w:jc w:val="both"/>
        <w:rPr>
          <w:rFonts w:cs="Arial"/>
          <w:color w:val="666666"/>
          <w:szCs w:val="24"/>
          <w:lang w:val="en-GB" w:eastAsia="es-CO"/>
        </w:rPr>
      </w:pPr>
    </w:p>
    <w:p w14:paraId="0E1A163C" w14:textId="77777777"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Note: Depending on the closing date in the network, the reverse will not be effective the same day when the scenario that is made after this time arrives and in its case an extemporaneous reverse must be processed with the financial institution</w:t>
      </w:r>
    </w:p>
    <w:p w14:paraId="19D3A3E3" w14:textId="77777777" w:rsidR="003F017D" w:rsidRPr="00C16F98" w:rsidRDefault="003F017D" w:rsidP="003F017D">
      <w:pPr>
        <w:spacing w:before="0" w:after="9" w:line="276" w:lineRule="auto"/>
        <w:ind w:left="-6" w:right="52" w:hanging="9"/>
        <w:jc w:val="both"/>
        <w:rPr>
          <w:rFonts w:cs="Arial"/>
          <w:color w:val="666666"/>
          <w:szCs w:val="24"/>
          <w:lang w:val="en-GB" w:eastAsia="es-CO"/>
        </w:rPr>
      </w:pPr>
    </w:p>
    <w:p w14:paraId="6742F5C2" w14:textId="77777777"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For dispersion, the operational and functional process must be defined to give control to transactions under PARTIAL APPROVED status, in such a way that an internal control in the trade is defined for this type of situations on the transactions.</w:t>
      </w:r>
    </w:p>
    <w:p w14:paraId="6D5C445B" w14:textId="77777777" w:rsidR="003F017D" w:rsidRPr="00C16F98" w:rsidRDefault="003F017D" w:rsidP="009A62CE">
      <w:pPr>
        <w:spacing w:before="0" w:after="0" w:line="276" w:lineRule="auto"/>
        <w:rPr>
          <w:rFonts w:eastAsia="Arial" w:cs="Arial"/>
          <w:color w:val="000000"/>
          <w:lang w:val="en-GB" w:eastAsia="es-CO"/>
        </w:rPr>
      </w:pPr>
    </w:p>
    <w:p w14:paraId="3EDC35B8" w14:textId="77777777" w:rsidR="00DA0A69" w:rsidRDefault="00DA0A69" w:rsidP="00DF5473">
      <w:pPr>
        <w:pStyle w:val="Ttulo1"/>
        <w:rPr>
          <w:lang w:val="es-CO" w:eastAsia="es-CO"/>
        </w:rPr>
      </w:pPr>
      <w:bookmarkStart w:id="19" w:name="_FORMATO_DE_PLANTILLAS"/>
      <w:bookmarkEnd w:id="19"/>
      <w:r w:rsidRPr="00C16F98">
        <w:rPr>
          <w:lang w:val="en-GB" w:eastAsia="es-CO"/>
        </w:rPr>
        <w:t xml:space="preserve"> </w:t>
      </w:r>
      <w:r>
        <w:rPr>
          <w:lang w:eastAsia="es-CO"/>
        </w:rPr>
        <w:t>RELEVANT INFORMATION</w:t>
      </w:r>
      <w:bookmarkStart w:id="20" w:name="_Toc132899079"/>
      <w:bookmarkEnd w:id="20"/>
    </w:p>
    <w:p w14:paraId="22FCA691" w14:textId="7CB174D6" w:rsidR="009A62CE" w:rsidRPr="009A62CE" w:rsidRDefault="009A62CE" w:rsidP="00DA0A69">
      <w:pPr>
        <w:pStyle w:val="Ttulo2"/>
        <w:rPr>
          <w:lang w:val="es-CO" w:eastAsia="es-CO"/>
        </w:rPr>
      </w:pPr>
      <w:bookmarkStart w:id="21" w:name="_Toc132899080"/>
      <w:r w:rsidRPr="009A62CE">
        <w:rPr>
          <w:lang w:eastAsia="es-CO"/>
        </w:rPr>
        <w:t xml:space="preserve">FORMAT OF RESPONSE TEMPLATES </w:t>
      </w:r>
      <w:bookmarkEnd w:id="21"/>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010A51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Response templates are informative formats for the end user regarding their payment, so it is important to display the relevant data in the templates; They must be free of spelling errors, character encoding errors and be consistent as described below:</w:t>
      </w:r>
    </w:p>
    <w:p w14:paraId="499A034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transaction. </w:t>
      </w:r>
    </w:p>
    <w:p w14:paraId="347C7CF5"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or amount of the transaction: Please note that they must be presented in two-digit decimal format along with the currency type (USD 938.99)</w:t>
      </w:r>
    </w:p>
    <w:p w14:paraId="26D28564"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VAT: Value charged of VAT applied with currency rate (USD 25.93)</w:t>
      </w:r>
    </w:p>
    <w:p w14:paraId="7554249E" w14:textId="77777777" w:rsidR="009A62CE" w:rsidRPr="00C16F98" w:rsidRDefault="009A62CE">
      <w:pPr>
        <w:numPr>
          <w:ilvl w:val="0"/>
          <w:numId w:val="22"/>
        </w:numPr>
        <w:spacing w:before="0" w:after="13" w:line="276" w:lineRule="auto"/>
        <w:ind w:right="46"/>
        <w:contextualSpacing/>
        <w:jc w:val="both"/>
        <w:rPr>
          <w:rFonts w:eastAsia="Arial" w:cs="Arial"/>
          <w:color w:val="000000"/>
          <w:lang w:val="en-GB" w:eastAsia="es-CO"/>
        </w:rPr>
      </w:pPr>
      <w:r w:rsidRPr="00C16F98">
        <w:rPr>
          <w:rFonts w:cs="Arial"/>
          <w:color w:val="666666"/>
          <w:szCs w:val="24"/>
          <w:lang w:val="en-GB" w:eastAsia="es-CO"/>
        </w:rPr>
        <w:t xml:space="preserve">Transaction status: Which are: Approved, Rejected, Pending, Partial Approved (only in dispersion) and Failed. (The system responds with the states in English, it must be translated into the language that predominates on the page). </w:t>
      </w:r>
    </w:p>
    <w:p w14:paraId="380DB2B1"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Reason: It is the error message or reason for decline issued by the financial institution.</w:t>
      </w:r>
    </w:p>
    <w:p w14:paraId="008CFC5B"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Franchise: Name of the brand of the card with which the transaction was made.</w:t>
      </w:r>
    </w:p>
    <w:p w14:paraId="3BB9F08C"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Bank: It is the entity to which the card or the account of the transaction belongs</w:t>
      </w:r>
    </w:p>
    <w:p w14:paraId="674DFB42"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Authorization/CUS: It is the unique tracking code or authorization # issued by the financial institution.  </w:t>
      </w:r>
    </w:p>
    <w:p w14:paraId="35ACF47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Receipt: Consecutive generated by the network, issued by Evertec Placetopay.  </w:t>
      </w:r>
    </w:p>
    <w:p w14:paraId="472B1268"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C16F98" w:rsidRDefault="009A62CE">
      <w:pPr>
        <w:numPr>
          <w:ilvl w:val="0"/>
          <w:numId w:val="22"/>
        </w:numPr>
        <w:spacing w:before="0" w:after="8" w:line="276" w:lineRule="auto"/>
        <w:contextualSpacing/>
        <w:jc w:val="both"/>
        <w:rPr>
          <w:rFonts w:cs="Arial"/>
          <w:color w:val="666666"/>
          <w:szCs w:val="24"/>
          <w:lang w:val="en-GB" w:eastAsia="es-CO"/>
        </w:rPr>
      </w:pPr>
      <w:r w:rsidRPr="00C16F98">
        <w:rPr>
          <w:rFonts w:cs="Arial"/>
          <w:color w:val="666666"/>
          <w:szCs w:val="24"/>
          <w:lang w:val="en-GB" w:eastAsia="es-CO"/>
        </w:rPr>
        <w:t xml:space="preserve">Description: You must actually indicate the concept or description of the payment. </w:t>
      </w:r>
    </w:p>
    <w:p w14:paraId="483C185D" w14:textId="77777777" w:rsidR="009A62CE" w:rsidRPr="00C16F98" w:rsidRDefault="009A62CE">
      <w:pPr>
        <w:numPr>
          <w:ilvl w:val="0"/>
          <w:numId w:val="22"/>
        </w:numPr>
        <w:spacing w:before="0" w:after="8" w:line="276" w:lineRule="auto"/>
        <w:contextualSpacing/>
        <w:jc w:val="both"/>
        <w:rPr>
          <w:rFonts w:eastAsia="Arial" w:cs="Arial"/>
          <w:color w:val="000000"/>
          <w:lang w:val="en-GB" w:eastAsia="es-CO"/>
        </w:rPr>
      </w:pPr>
      <w:r w:rsidRPr="00C16F98">
        <w:rPr>
          <w:rFonts w:cs="Arial"/>
          <w:color w:val="666666"/>
          <w:szCs w:val="24"/>
          <w:lang w:val="en-GB" w:eastAsia="es-CO"/>
        </w:rPr>
        <w:t xml:space="preserve">IP address: The IP address of the computer where the end user is performing the transaction must be displayed.  </w:t>
      </w:r>
    </w:p>
    <w:p w14:paraId="447F8BF7" w14:textId="77777777" w:rsidR="009A62CE" w:rsidRPr="00C16F98" w:rsidRDefault="009A62CE">
      <w:pPr>
        <w:numPr>
          <w:ilvl w:val="0"/>
          <w:numId w:val="22"/>
        </w:numPr>
        <w:spacing w:before="0" w:after="9" w:line="276" w:lineRule="auto"/>
        <w:contextualSpacing/>
        <w:jc w:val="both"/>
        <w:rPr>
          <w:rFonts w:cs="Arial"/>
          <w:color w:val="666666"/>
          <w:szCs w:val="24"/>
          <w:lang w:val="en-GB" w:eastAsia="es-CO"/>
        </w:rPr>
      </w:pPr>
      <w:r w:rsidRPr="00C16F98">
        <w:rPr>
          <w:rFonts w:cs="Arial"/>
          <w:color w:val="666666"/>
          <w:szCs w:val="24"/>
          <w:lang w:val="en-GB" w:eastAsia="es-CO"/>
        </w:rPr>
        <w:t xml:space="preserve">Name of the buyer or customer: name and surname of the buyer or customer.  </w:t>
      </w:r>
    </w:p>
    <w:p w14:paraId="6C2956F3"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Consultation: Phone, Email, or link to the inquiry form, where the user can obtain additional information about their transaction. </w:t>
      </w:r>
    </w:p>
    <w:p w14:paraId="08F9886A" w14:textId="54DCBBAF" w:rsidR="009A62CE" w:rsidRPr="00C16F98" w:rsidRDefault="009A62CE" w:rsidP="009A62CE">
      <w:pPr>
        <w:spacing w:before="0" w:after="0" w:line="276" w:lineRule="auto"/>
        <w:rPr>
          <w:rFonts w:eastAsia="Arial" w:cs="Arial"/>
          <w:color w:val="000000"/>
          <w:lang w:val="en-GB" w:eastAsia="es-CO"/>
        </w:rPr>
      </w:pPr>
    </w:p>
    <w:p w14:paraId="67F2FFC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merchant must define the form and order for displaying the data, but labels and data structure are mandatory. The following is an example application for the response page on the site:</w:t>
      </w:r>
    </w:p>
    <w:p w14:paraId="704B7B1D" w14:textId="77777777" w:rsidR="009A62CE" w:rsidRPr="00C16F98" w:rsidRDefault="009A62CE" w:rsidP="009A62CE">
      <w:pPr>
        <w:spacing w:before="0" w:after="0" w:line="276" w:lineRule="auto"/>
        <w:rPr>
          <w:rFonts w:eastAsia="Arial" w:cs="Arial"/>
          <w:color w:val="000000"/>
          <w:lang w:val="en-GB" w:eastAsia="es-CO"/>
        </w:rPr>
      </w:pPr>
    </w:p>
    <w:p w14:paraId="1ABEF11D" w14:textId="4C351EAC" w:rsidR="009A62CE" w:rsidRPr="009A62CE" w:rsidRDefault="001B302A" w:rsidP="009A62CE">
      <w:pPr>
        <w:spacing w:before="0" w:after="0" w:line="276" w:lineRule="auto"/>
        <w:ind w:right="1625"/>
        <w:jc w:val="right"/>
        <w:rPr>
          <w:rFonts w:eastAsia="Arial" w:cs="Arial"/>
          <w:color w:val="000000"/>
          <w:lang w:val="es-CO" w:eastAsia="es-CO"/>
        </w:rPr>
      </w:pPr>
      <w:r>
        <w:rPr>
          <w:rFonts w:eastAsia="Arial" w:cs="Arial"/>
          <w:noProof/>
          <w:color w:val="000000"/>
          <w:lang w:eastAsia="es-CO"/>
        </w:rPr>
        <w:lastRenderedPageBreak/>
        <w:drawing>
          <wp:inline distT="0" distB="0" distL="0" distR="0" wp14:anchorId="6991362C" wp14:editId="38771A34">
            <wp:extent cx="4572000" cy="1651000"/>
            <wp:effectExtent l="0" t="0" r="0" b="6350"/>
            <wp:docPr id="4957389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1651000"/>
                    </a:xfrm>
                    <a:prstGeom prst="rect">
                      <a:avLst/>
                    </a:prstGeom>
                    <a:noFill/>
                    <a:ln>
                      <a:noFill/>
                    </a:ln>
                  </pic:spPr>
                </pic:pic>
              </a:graphicData>
            </a:graphic>
          </wp:inline>
        </w:drawing>
      </w:r>
      <w:r w:rsidR="009A62CE" w:rsidRPr="009A62CE">
        <w:rPr>
          <w:rFonts w:eastAsia="Arial" w:cs="Arial"/>
          <w:color w:val="000000"/>
          <w:lang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3E7D1E2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approved): </w:t>
      </w:r>
    </w:p>
    <w:p w14:paraId="60FAD6F2" w14:textId="6BD52060" w:rsidR="009A62CE" w:rsidRPr="009A62CE" w:rsidRDefault="001B302A" w:rsidP="001B302A">
      <w:pPr>
        <w:spacing w:before="0" w:after="0" w:line="276" w:lineRule="auto"/>
        <w:jc w:val="center"/>
        <w:rPr>
          <w:rFonts w:eastAsia="Arial" w:cs="Arial"/>
          <w:color w:val="000000"/>
          <w:lang w:val="es-CO" w:eastAsia="es-CO"/>
        </w:rPr>
      </w:pPr>
      <w:r>
        <w:rPr>
          <w:noProof/>
        </w:rPr>
        <w:drawing>
          <wp:inline distT="0" distB="0" distL="0" distR="0" wp14:anchorId="6A47F92F" wp14:editId="78E5A62F">
            <wp:extent cx="5810250" cy="3527917"/>
            <wp:effectExtent l="0" t="0" r="0" b="0"/>
            <wp:docPr id="1891420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0791" name=""/>
                    <pic:cNvPicPr/>
                  </pic:nvPicPr>
                  <pic:blipFill>
                    <a:blip r:embed="rId38"/>
                    <a:stretch>
                      <a:fillRect/>
                    </a:stretch>
                  </pic:blipFill>
                  <pic:spPr>
                    <a:xfrm>
                      <a:off x="0" y="0"/>
                      <a:ext cx="5812834" cy="3529486"/>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declined): </w:t>
      </w:r>
    </w:p>
    <w:p w14:paraId="35E0EDF7" w14:textId="1B9446CD" w:rsidR="009A62CE" w:rsidRPr="009A62CE" w:rsidRDefault="001B302A"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226CE75D" wp14:editId="67F677CE">
            <wp:extent cx="6179595" cy="3790950"/>
            <wp:effectExtent l="0" t="0" r="0" b="0"/>
            <wp:docPr id="15614905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0547" name="Imagen 1" descr="Interfaz de usuario gráfica, Aplicación&#10;&#10;Descripción generada automáticamente"/>
                    <pic:cNvPicPr/>
                  </pic:nvPicPr>
                  <pic:blipFill>
                    <a:blip r:embed="rId39"/>
                    <a:stretch>
                      <a:fillRect/>
                    </a:stretch>
                  </pic:blipFill>
                  <pic:spPr>
                    <a:xfrm>
                      <a:off x="0" y="0"/>
                      <a:ext cx="6182124" cy="3792502"/>
                    </a:xfrm>
                    <a:prstGeom prst="rect">
                      <a:avLst/>
                    </a:prstGeom>
                  </pic:spPr>
                </pic:pic>
              </a:graphicData>
            </a:graphic>
          </wp:inline>
        </w:drawing>
      </w:r>
      <w:r w:rsidR="009A62CE" w:rsidRPr="009A62CE">
        <w:rPr>
          <w:rFonts w:eastAsia="Arial" w:cs="Arial"/>
          <w:color w:val="000000"/>
          <w:sz w:val="22"/>
          <w:lang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eastAsia="es-CO"/>
        </w:rPr>
        <w:t xml:space="preserve"> </w:t>
      </w:r>
    </w:p>
    <w:p w14:paraId="0FE3B04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Pending): </w:t>
      </w:r>
    </w:p>
    <w:p w14:paraId="2CEE0230" w14:textId="47E98615" w:rsidR="009A62CE" w:rsidRPr="009A62CE" w:rsidRDefault="00DD0E17" w:rsidP="009A62CE">
      <w:pPr>
        <w:spacing w:before="0" w:after="0" w:line="276" w:lineRule="auto"/>
        <w:ind w:right="1926"/>
        <w:jc w:val="right"/>
        <w:rPr>
          <w:rFonts w:eastAsia="Arial" w:cs="Arial"/>
          <w:color w:val="000000"/>
          <w:lang w:val="es-CO" w:eastAsia="es-CO"/>
        </w:rPr>
      </w:pPr>
      <w:r>
        <w:rPr>
          <w:noProof/>
        </w:rPr>
        <w:drawing>
          <wp:inline distT="0" distB="0" distL="0" distR="0" wp14:anchorId="64C9A85F" wp14:editId="43399A32">
            <wp:extent cx="6333119" cy="3670300"/>
            <wp:effectExtent l="0" t="0" r="0" b="6350"/>
            <wp:docPr id="6805618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1856" name="Imagen 1" descr="Interfaz de usuario gráfica, Texto, Aplicación&#10;&#10;Descripción generada automáticamente"/>
                    <pic:cNvPicPr/>
                  </pic:nvPicPr>
                  <pic:blipFill>
                    <a:blip r:embed="rId40"/>
                    <a:stretch>
                      <a:fillRect/>
                    </a:stretch>
                  </pic:blipFill>
                  <pic:spPr>
                    <a:xfrm>
                      <a:off x="0" y="0"/>
                      <a:ext cx="6334708" cy="3671221"/>
                    </a:xfrm>
                    <a:prstGeom prst="rect">
                      <a:avLst/>
                    </a:prstGeom>
                  </pic:spPr>
                </pic:pic>
              </a:graphicData>
            </a:graphic>
          </wp:inline>
        </w:drawing>
      </w:r>
      <w:r w:rsidR="009A62CE" w:rsidRPr="009A62CE">
        <w:rPr>
          <w:rFonts w:eastAsia="Arial" w:cs="Arial"/>
          <w:color w:val="000000"/>
          <w:lang w:eastAsia="es-CO"/>
        </w:rPr>
        <w:t xml:space="preserve"> </w:t>
      </w:r>
    </w:p>
    <w:p w14:paraId="41D6AAF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Example of the Response Template (Partial Approved Transaction): </w:t>
      </w:r>
    </w:p>
    <w:p w14:paraId="636A13DB" w14:textId="171DE411" w:rsidR="009A62CE" w:rsidRPr="009A62CE" w:rsidRDefault="00DD0E17"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33205BE2" wp14:editId="690C4773">
            <wp:extent cx="5651500" cy="3517900"/>
            <wp:effectExtent l="0" t="0" r="6350" b="6350"/>
            <wp:docPr id="7917340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1500" cy="35179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Failed): </w:t>
      </w:r>
    </w:p>
    <w:p w14:paraId="27E3A439" w14:textId="54DD2FD7" w:rsidR="009A62CE" w:rsidRPr="009A62CE" w:rsidRDefault="00731A0B" w:rsidP="009A62CE">
      <w:pPr>
        <w:spacing w:before="0" w:after="0" w:line="276" w:lineRule="auto"/>
        <w:ind w:right="2076"/>
        <w:jc w:val="center"/>
        <w:rPr>
          <w:rFonts w:eastAsia="Arial" w:cs="Arial"/>
          <w:color w:val="000000"/>
          <w:lang w:val="es-CO" w:eastAsia="es-CO"/>
        </w:rPr>
      </w:pPr>
      <w:r>
        <w:rPr>
          <w:noProof/>
        </w:rPr>
        <w:drawing>
          <wp:inline distT="0" distB="0" distL="0" distR="0" wp14:anchorId="44813953" wp14:editId="5C669C7B">
            <wp:extent cx="5971540" cy="3667125"/>
            <wp:effectExtent l="0" t="0" r="0" b="9525"/>
            <wp:docPr id="114423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647" name="Imagen 1" descr="Interfaz de usuario gráfica, Aplicación&#10;&#10;Descripción generada automáticamente"/>
                    <pic:cNvPicPr/>
                  </pic:nvPicPr>
                  <pic:blipFill>
                    <a:blip r:embed="rId42"/>
                    <a:stretch>
                      <a:fillRect/>
                    </a:stretch>
                  </pic:blipFill>
                  <pic:spPr>
                    <a:xfrm>
                      <a:off x="0" y="0"/>
                      <a:ext cx="5971540" cy="3667125"/>
                    </a:xfrm>
                    <a:prstGeom prst="rect">
                      <a:avLst/>
                    </a:prstGeom>
                  </pic:spPr>
                </pic:pic>
              </a:graphicData>
            </a:graphic>
          </wp:inline>
        </w:drawing>
      </w:r>
      <w:r w:rsidR="009A62CE" w:rsidRPr="009A62CE">
        <w:rPr>
          <w:rFonts w:eastAsia="Arial" w:cs="Arial"/>
          <w:color w:val="000000"/>
          <w:sz w:val="22"/>
          <w:lang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C16F98" w:rsidRDefault="009A62CE" w:rsidP="00DA0A69">
      <w:pPr>
        <w:pStyle w:val="Ttulo2"/>
        <w:rPr>
          <w:lang w:val="en-GB" w:eastAsia="es-CO"/>
        </w:rPr>
      </w:pPr>
      <w:bookmarkStart w:id="22" w:name="_Toc132899081"/>
      <w:r w:rsidRPr="00C16F98">
        <w:rPr>
          <w:lang w:val="en-GB" w:eastAsia="es-CO"/>
        </w:rPr>
        <w:t>TEST CARDS AND BANKS FOR TRANSACTIONS:</w:t>
      </w:r>
      <w:bookmarkEnd w:id="22"/>
    </w:p>
    <w:p w14:paraId="39F77E46" w14:textId="77777777" w:rsidR="009A62CE" w:rsidRPr="00C16F98" w:rsidRDefault="009A62CE" w:rsidP="009A62CE">
      <w:pPr>
        <w:spacing w:before="0" w:after="0" w:line="276" w:lineRule="auto"/>
        <w:rPr>
          <w:rFonts w:cs="Arial"/>
          <w:b/>
          <w:bCs/>
          <w:color w:val="666666"/>
          <w:szCs w:val="24"/>
          <w:lang w:val="en-GB" w:eastAsia="es-CO"/>
        </w:rPr>
      </w:pPr>
    </w:p>
    <w:p w14:paraId="66B41DA4" w14:textId="25099723" w:rsidR="009A62CE" w:rsidRDefault="009A62CE" w:rsidP="009A62CE">
      <w:pPr>
        <w:spacing w:before="0" w:after="67" w:line="276" w:lineRule="auto"/>
        <w:ind w:left="-5" w:right="45" w:hanging="10"/>
        <w:rPr>
          <w:lang w:val="en-GB"/>
        </w:rPr>
      </w:pPr>
      <w:r w:rsidRPr="00C16F98">
        <w:rPr>
          <w:rFonts w:cs="Arial"/>
          <w:color w:val="666666"/>
          <w:szCs w:val="24"/>
          <w:lang w:val="en-GB" w:eastAsia="es-CO"/>
        </w:rPr>
        <w:t xml:space="preserve">Due to PCI standards we </w:t>
      </w:r>
      <w:proofErr w:type="spellStart"/>
      <w:r w:rsidRPr="00C16F98">
        <w:rPr>
          <w:rFonts w:cs="Arial"/>
          <w:color w:val="666666"/>
          <w:szCs w:val="24"/>
          <w:lang w:val="en-GB" w:eastAsia="es-CO"/>
        </w:rPr>
        <w:t>can not</w:t>
      </w:r>
      <w:proofErr w:type="spellEnd"/>
      <w:r w:rsidRPr="00C16F98">
        <w:rPr>
          <w:rFonts w:cs="Arial"/>
          <w:color w:val="666666"/>
          <w:szCs w:val="24"/>
          <w:lang w:val="en-GB" w:eastAsia="es-CO"/>
        </w:rPr>
        <w:t xml:space="preserve"> include credit cards and attached information in emails, however, through the following link you can view the cards to perform the relevant tests: </w:t>
      </w:r>
      <w:hyperlink r:id="rId43" w:history="1">
        <w:r w:rsidR="008E7D79" w:rsidRPr="00D228C4">
          <w:rPr>
            <w:rStyle w:val="Hipervnculo"/>
            <w:lang w:val="en-GB"/>
          </w:rPr>
          <w:t>https://placetopay-api-en.stoplight.io/docs/webcheckout-docs/ZG9jOjEzNTczNzAw-test-you-integration#test-cards</w:t>
        </w:r>
      </w:hyperlink>
    </w:p>
    <w:p w14:paraId="28FD1F18" w14:textId="77777777" w:rsidR="008E7D79" w:rsidRPr="008E7D79" w:rsidRDefault="008E7D79" w:rsidP="009A62CE">
      <w:pPr>
        <w:spacing w:before="0" w:after="67" w:line="276" w:lineRule="auto"/>
        <w:ind w:left="-5" w:right="45" w:hanging="10"/>
        <w:rPr>
          <w:rFonts w:eastAsia="Trebuchet MS" w:cs="Arial"/>
          <w:b/>
          <w:color w:val="0563C1"/>
          <w:u w:val="single"/>
          <w:lang w:val="en-GB" w:eastAsia="es-CO"/>
        </w:rPr>
      </w:pPr>
    </w:p>
    <w:p w14:paraId="26E21118" w14:textId="77777777" w:rsidR="009A62CE" w:rsidRPr="00C16F98" w:rsidRDefault="009A62CE" w:rsidP="009A62CE">
      <w:pPr>
        <w:spacing w:before="0" w:after="67" w:line="276" w:lineRule="auto"/>
        <w:ind w:left="-5" w:right="45" w:hanging="10"/>
        <w:rPr>
          <w:rFonts w:cs="Arial"/>
          <w:color w:val="666666"/>
          <w:szCs w:val="24"/>
          <w:lang w:val="en-GB" w:eastAsia="es-CO"/>
        </w:rPr>
      </w:pPr>
    </w:p>
    <w:p w14:paraId="49B68A81" w14:textId="66D467FC" w:rsidR="009A62CE" w:rsidRPr="00C16F98" w:rsidRDefault="009A62CE" w:rsidP="009A62CE">
      <w:pPr>
        <w:spacing w:before="0" w:after="41" w:line="276" w:lineRule="auto"/>
        <w:ind w:left="-6" w:right="52" w:hanging="9"/>
        <w:jc w:val="both"/>
        <w:rPr>
          <w:rFonts w:cs="Arial"/>
          <w:color w:val="666666"/>
          <w:szCs w:val="24"/>
          <w:lang w:val="en-GB" w:eastAsia="es-CO"/>
        </w:rPr>
      </w:pPr>
      <w:r w:rsidRPr="00C16F98">
        <w:rPr>
          <w:rFonts w:cs="Arial"/>
          <w:color w:val="666666"/>
          <w:szCs w:val="24"/>
          <w:lang w:val="en-GB" w:eastAsia="es-CO"/>
        </w:rPr>
        <w:t>For testing in all franchises:</w:t>
      </w:r>
    </w:p>
    <w:p w14:paraId="6B734C63" w14:textId="77777777" w:rsidR="00767351" w:rsidRPr="00C16F98" w:rsidRDefault="00767351" w:rsidP="009A62CE">
      <w:pPr>
        <w:spacing w:before="0" w:after="41" w:line="276" w:lineRule="auto"/>
        <w:ind w:left="-6" w:right="52" w:hanging="9"/>
        <w:jc w:val="both"/>
        <w:rPr>
          <w:rFonts w:cs="Arial"/>
          <w:color w:val="666666"/>
          <w:szCs w:val="24"/>
          <w:lang w:val="en-GB"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Check</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code</w:t>
      </w:r>
      <w:proofErr w:type="spellEnd"/>
      <w:r w:rsidRPr="009A62CE">
        <w:rPr>
          <w:rFonts w:cs="Arial"/>
          <w:color w:val="666666"/>
          <w:szCs w:val="24"/>
          <w:lang w:eastAsia="es-CO"/>
        </w:rPr>
        <w:t xml:space="preserve">: 123 </w:t>
      </w:r>
    </w:p>
    <w:p w14:paraId="556B2BE0" w14:textId="77777777" w:rsidR="009A62CE" w:rsidRPr="00C16F98" w:rsidRDefault="009A62CE">
      <w:pPr>
        <w:numPr>
          <w:ilvl w:val="0"/>
          <w:numId w:val="23"/>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Card expiration date: Select a current date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Otp</w:t>
      </w:r>
      <w:proofErr w:type="spellEnd"/>
      <w:r w:rsidRPr="009A62CE">
        <w:rPr>
          <w:rFonts w:cs="Arial"/>
          <w:color w:val="666666"/>
          <w:szCs w:val="24"/>
          <w:lang w:eastAsia="es-CO"/>
        </w:rPr>
        <w:t>: 123456</w:t>
      </w:r>
    </w:p>
    <w:p w14:paraId="3C45A71F" w14:textId="77777777" w:rsidR="00001F80" w:rsidRDefault="00001F80" w:rsidP="000E2544">
      <w:pPr>
        <w:rPr>
          <w:lang w:val="es-CO" w:eastAsia="es-CO"/>
        </w:rPr>
      </w:pPr>
    </w:p>
    <w:p w14:paraId="6BD7DF8D" w14:textId="77777777" w:rsidR="009A62CE" w:rsidRPr="00C16F98" w:rsidRDefault="009A62CE" w:rsidP="00DA0A69">
      <w:pPr>
        <w:pStyle w:val="Ttulo2"/>
        <w:rPr>
          <w:lang w:val="en-GB" w:eastAsia="es-CO"/>
        </w:rPr>
      </w:pPr>
      <w:bookmarkStart w:id="23" w:name="_Toc132899082"/>
      <w:r w:rsidRPr="00C16F98">
        <w:rPr>
          <w:lang w:val="en-GB" w:eastAsia="es-CO"/>
        </w:rPr>
        <w:t xml:space="preserve">DEBIT TO SAVINGS AND CHECKING ACCOUNTS PSE </w:t>
      </w:r>
      <w:bookmarkEnd w:id="23"/>
    </w:p>
    <w:p w14:paraId="53A804F4" w14:textId="77777777" w:rsidR="009A62CE" w:rsidRPr="00C16F98" w:rsidRDefault="009A62CE" w:rsidP="009A62CE">
      <w:pPr>
        <w:spacing w:before="0" w:after="0" w:line="276" w:lineRule="auto"/>
        <w:rPr>
          <w:rFonts w:eastAsia="Arial" w:cs="Arial"/>
          <w:color w:val="000000"/>
          <w:lang w:val="en-GB" w:eastAsia="es-CO"/>
        </w:rPr>
      </w:pPr>
      <w:r w:rsidRPr="00C16F98">
        <w:rPr>
          <w:rFonts w:eastAsia="Arial" w:cs="Arial"/>
          <w:color w:val="000000"/>
          <w:sz w:val="22"/>
          <w:lang w:val="en-GB" w:eastAsia="es-CO"/>
        </w:rPr>
        <w:t xml:space="preserve"> </w:t>
      </w:r>
    </w:p>
    <w:p w14:paraId="6FD2F1A9" w14:textId="00EA07BA" w:rsidR="009A62CE" w:rsidRPr="00C16F98" w:rsidRDefault="009A62CE" w:rsidP="009A62CE">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To perform tests with debit to savings and checking account (PSE) you must perform the following steps:</w:t>
      </w:r>
    </w:p>
    <w:p w14:paraId="3657A63B" w14:textId="77777777" w:rsidR="00767351" w:rsidRPr="00C16F98" w:rsidRDefault="00767351" w:rsidP="009A62CE">
      <w:pPr>
        <w:spacing w:before="0" w:after="9" w:line="276" w:lineRule="auto"/>
        <w:ind w:left="-6" w:right="52" w:hanging="9"/>
        <w:jc w:val="both"/>
        <w:rPr>
          <w:rFonts w:cs="Arial"/>
          <w:color w:val="666666"/>
          <w:szCs w:val="24"/>
          <w:lang w:val="en-GB" w:eastAsia="es-CO"/>
        </w:rPr>
      </w:pPr>
    </w:p>
    <w:p w14:paraId="0A8DC540" w14:textId="77777777" w:rsidR="009A62CE" w:rsidRPr="00C16F98" w:rsidRDefault="009A62CE">
      <w:pPr>
        <w:numPr>
          <w:ilvl w:val="0"/>
          <w:numId w:val="26"/>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List Banks: Regardless of whether the integration is by Web Services or Redirection, in case the buyer selects the PSE payment method, the list of banks must be obtained, in which the bank that the user requires to carry out their payment process will be selected, for testing purposes always select the bank "Unión </w:t>
      </w:r>
      <w:proofErr w:type="spellStart"/>
      <w:r w:rsidRPr="00C16F98">
        <w:rPr>
          <w:rFonts w:cs="Arial"/>
          <w:color w:val="666666"/>
          <w:szCs w:val="24"/>
          <w:lang w:val="en-GB" w:eastAsia="es-CO"/>
        </w:rPr>
        <w:t>Colombiano</w:t>
      </w:r>
      <w:proofErr w:type="spellEnd"/>
      <w:r w:rsidRPr="00C16F98">
        <w:rPr>
          <w:rFonts w:cs="Arial"/>
          <w:color w:val="666666"/>
          <w:szCs w:val="24"/>
          <w:lang w:val="en-GB" w:eastAsia="es-CO"/>
        </w:rPr>
        <w:t>".</w:t>
      </w:r>
    </w:p>
    <w:p w14:paraId="7BD4EE9B" w14:textId="77777777" w:rsidR="009A62CE" w:rsidRPr="009A62CE" w:rsidRDefault="009A62CE" w:rsidP="009A62CE">
      <w:pPr>
        <w:spacing w:before="0" w:after="0" w:line="276" w:lineRule="auto"/>
        <w:ind w:left="720" w:right="4046"/>
        <w:contextualSpacing/>
        <w:jc w:val="both"/>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3CF535CD" wp14:editId="261DC693">
            <wp:extent cx="4791075" cy="5734050"/>
            <wp:effectExtent l="0" t="0" r="9525" b="0"/>
            <wp:docPr id="21" name="Imagen 21" descr="Graphical User Interface, Text,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44"/>
                    <a:stretch>
                      <a:fillRect/>
                    </a:stretch>
                  </pic:blipFill>
                  <pic:spPr>
                    <a:xfrm>
                      <a:off x="0" y="0"/>
                      <a:ext cx="4791075" cy="5734050"/>
                    </a:xfrm>
                    <a:prstGeom prst="rect">
                      <a:avLst/>
                    </a:prstGeom>
                  </pic:spPr>
                </pic:pic>
              </a:graphicData>
            </a:graphic>
          </wp:inline>
        </w:drawing>
      </w:r>
      <w:r w:rsidRPr="009A62CE">
        <w:rPr>
          <w:rFonts w:eastAsia="Arial" w:cs="Arial"/>
          <w:color w:val="000000"/>
          <w:sz w:val="22"/>
          <w:lang w:eastAsia="es-CO"/>
        </w:rPr>
        <w:t xml:space="preserve"> </w:t>
      </w:r>
    </w:p>
    <w:p w14:paraId="32D29FA7" w14:textId="77777777" w:rsidR="009A62CE" w:rsidRPr="009A62CE" w:rsidRDefault="009A62CE" w:rsidP="009A62CE">
      <w:pPr>
        <w:spacing w:before="0" w:after="0" w:line="276" w:lineRule="auto"/>
        <w:ind w:firstLine="60"/>
        <w:rPr>
          <w:rFonts w:eastAsia="Arial" w:cs="Arial"/>
          <w:color w:val="000000"/>
          <w:lang w:val="es-CO" w:eastAsia="es-CO"/>
        </w:rPr>
      </w:pPr>
    </w:p>
    <w:p w14:paraId="5543A082" w14:textId="77777777" w:rsidR="009A62CE" w:rsidRPr="009A62CE" w:rsidRDefault="009A62CE" w:rsidP="009A62CE">
      <w:pPr>
        <w:spacing w:before="0" w:after="0" w:line="276" w:lineRule="auto"/>
        <w:ind w:left="720" w:right="1136"/>
        <w:contextualSpacing/>
        <w:jc w:val="center"/>
        <w:rPr>
          <w:rFonts w:eastAsia="Arial" w:cs="Arial"/>
          <w:color w:val="000000"/>
          <w:sz w:val="22"/>
          <w:lang w:val="es-CO" w:eastAsia="es-CO"/>
        </w:rPr>
      </w:pPr>
      <w:r w:rsidRPr="009A62CE">
        <w:rPr>
          <w:rFonts w:eastAsia="Arial" w:cs="Arial"/>
          <w:noProof/>
          <w:color w:val="000000"/>
          <w:lang w:eastAsia="es-CO"/>
        </w:rPr>
        <w:drawing>
          <wp:inline distT="0" distB="0" distL="0" distR="0" wp14:anchorId="5F57CBB8" wp14:editId="462F3546">
            <wp:extent cx="5648325" cy="1971675"/>
            <wp:effectExtent l="0" t="0" r="9525" b="9525"/>
            <wp:docPr id="22" name="Imagen 22" descr="Graphical User Interface, Text, Application, Email&#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45"/>
                    <a:stretch>
                      <a:fillRect/>
                    </a:stretch>
                  </pic:blipFill>
                  <pic:spPr>
                    <a:xfrm>
                      <a:off x="0" y="0"/>
                      <a:ext cx="5648325" cy="1971675"/>
                    </a:xfrm>
                    <a:prstGeom prst="rect">
                      <a:avLst/>
                    </a:prstGeom>
                  </pic:spPr>
                </pic:pic>
              </a:graphicData>
            </a:graphic>
          </wp:inline>
        </w:drawing>
      </w:r>
      <w:r w:rsidRPr="009A62CE">
        <w:rPr>
          <w:rFonts w:eastAsia="Arial" w:cs="Arial"/>
          <w:color w:val="000000"/>
          <w:sz w:val="22"/>
          <w:lang w:eastAsia="es-CO"/>
        </w:rPr>
        <w:t xml:space="preserve"> </w:t>
      </w:r>
    </w:p>
    <w:p w14:paraId="1E718913" w14:textId="77777777" w:rsidR="009A62CE" w:rsidRPr="009A62CE" w:rsidRDefault="009A62CE" w:rsidP="009A62CE">
      <w:pPr>
        <w:spacing w:before="0" w:after="0" w:line="276" w:lineRule="auto"/>
        <w:ind w:left="720" w:right="1136"/>
        <w:contextualSpacing/>
        <w:jc w:val="center"/>
        <w:rPr>
          <w:rFonts w:eastAsia="Arial" w:cs="Arial"/>
          <w:color w:val="000000"/>
          <w:lang w:val="es-CO" w:eastAsia="es-CO"/>
        </w:rPr>
      </w:pPr>
    </w:p>
    <w:p w14:paraId="04A45C52" w14:textId="77777777" w:rsidR="009A62CE" w:rsidRPr="00C16F98" w:rsidRDefault="009A62CE">
      <w:pPr>
        <w:numPr>
          <w:ilvl w:val="0"/>
          <w:numId w:val="27"/>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User registration: In case you do not have a test email for PSE you must press the option "I want to register now". Otherwise, the email that has been registered at the time is entered.</w:t>
      </w:r>
    </w:p>
    <w:p w14:paraId="30767508"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drawing>
          <wp:inline distT="0" distB="0" distL="0" distR="0" wp14:anchorId="1C1B99B2" wp14:editId="69E3FE47">
            <wp:extent cx="5648325" cy="3495675"/>
            <wp:effectExtent l="0" t="0" r="9525" b="9525"/>
            <wp:docPr id="24" name="Imagen 24"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46"/>
                    <a:stretch>
                      <a:fillRect/>
                    </a:stretch>
                  </pic:blipFill>
                  <pic:spPr>
                    <a:xfrm>
                      <a:off x="0" y="0"/>
                      <a:ext cx="5648325" cy="3495675"/>
                    </a:xfrm>
                    <a:prstGeom prst="rect">
                      <a:avLst/>
                    </a:prstGeom>
                  </pic:spPr>
                </pic:pic>
              </a:graphicData>
            </a:graphic>
          </wp:inline>
        </w:drawing>
      </w:r>
      <w:r w:rsidRPr="009A62CE">
        <w:rPr>
          <w:rFonts w:eastAsia="Arial" w:cs="Arial"/>
          <w:color w:val="000000"/>
          <w:sz w:val="22"/>
          <w:lang w:eastAsia="es-CO"/>
        </w:rPr>
        <w:t xml:space="preserve"> </w:t>
      </w:r>
    </w:p>
    <w:p w14:paraId="4B747312"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C16F98">
        <w:rPr>
          <w:rFonts w:cs="Arial"/>
          <w:color w:val="666666"/>
          <w:szCs w:val="24"/>
          <w:lang w:val="en-GB" w:eastAsia="es-CO"/>
        </w:rPr>
        <w:t xml:space="preserve">Select the option "Natural person" or "Legal person", fill out the submitted form and accept the terms, then press the "Continue with payment" button. </w:t>
      </w:r>
    </w:p>
    <w:p w14:paraId="4D6F5819"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9A62CE">
        <w:rPr>
          <w:rFonts w:eastAsia="Arial" w:cs="Arial"/>
          <w:noProof/>
          <w:color w:val="000000"/>
          <w:lang w:eastAsia="es-CO"/>
        </w:rPr>
        <w:lastRenderedPageBreak/>
        <w:drawing>
          <wp:inline distT="0" distB="0" distL="0" distR="0" wp14:anchorId="6A9EE7F8" wp14:editId="6D3610CC">
            <wp:extent cx="5648325" cy="5435600"/>
            <wp:effectExtent l="0" t="0" r="9525" b="0"/>
            <wp:docPr id="25" name="Imagen 25"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7"/>
                    <a:stretch>
                      <a:fillRect/>
                    </a:stretch>
                  </pic:blipFill>
                  <pic:spPr>
                    <a:xfrm>
                      <a:off x="0" y="0"/>
                      <a:ext cx="5648325" cy="5435600"/>
                    </a:xfrm>
                    <a:prstGeom prst="rect">
                      <a:avLst/>
                    </a:prstGeom>
                  </pic:spPr>
                </pic:pic>
              </a:graphicData>
            </a:graphic>
          </wp:inline>
        </w:drawing>
      </w:r>
      <w:r w:rsidRPr="00C16F98">
        <w:rPr>
          <w:rFonts w:eastAsia="Arial" w:cs="Arial"/>
          <w:color w:val="000000"/>
          <w:sz w:val="22"/>
          <w:lang w:val="en-GB" w:eastAsia="es-CO"/>
        </w:rPr>
        <w:t xml:space="preserve"> </w:t>
      </w:r>
      <w:r w:rsidRPr="00C16F98">
        <w:rPr>
          <w:rFonts w:cs="Arial"/>
          <w:color w:val="666666"/>
          <w:szCs w:val="24"/>
          <w:lang w:val="en-GB" w:eastAsia="es-CO"/>
        </w:rPr>
        <w:t xml:space="preserve">Once this step is done, it will redirect you to the page of the financial institution selected in the "List Banks" step. </w:t>
      </w:r>
    </w:p>
    <w:p w14:paraId="439399C3"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p>
    <w:p w14:paraId="107EB026"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r w:rsidRPr="00C16F98">
        <w:rPr>
          <w:rFonts w:cs="Arial"/>
          <w:color w:val="666666"/>
          <w:szCs w:val="24"/>
          <w:lang w:val="en-GB" w:eastAsia="es-CO"/>
        </w:rPr>
        <w:t xml:space="preserve">The registered email can be used in the next tests you perform. </w:t>
      </w:r>
    </w:p>
    <w:p w14:paraId="67386144" w14:textId="77777777" w:rsidR="009A62CE" w:rsidRPr="00C16F98" w:rsidRDefault="009A62CE" w:rsidP="009A62CE">
      <w:pPr>
        <w:spacing w:before="0" w:after="40" w:line="276" w:lineRule="auto"/>
        <w:ind w:left="705" w:right="52"/>
        <w:contextualSpacing/>
        <w:jc w:val="both"/>
        <w:rPr>
          <w:rFonts w:cs="Arial"/>
          <w:color w:val="666666"/>
          <w:szCs w:val="24"/>
          <w:lang w:val="en-GB" w:eastAsia="es-CO"/>
        </w:rPr>
      </w:pPr>
    </w:p>
    <w:p w14:paraId="78F86822" w14:textId="77777777" w:rsidR="009A62CE" w:rsidRPr="00C16F98" w:rsidRDefault="009A62CE">
      <w:pPr>
        <w:numPr>
          <w:ilvl w:val="0"/>
          <w:numId w:val="27"/>
        </w:numPr>
        <w:spacing w:before="0" w:after="40" w:line="276" w:lineRule="auto"/>
        <w:ind w:right="52"/>
        <w:contextualSpacing/>
        <w:jc w:val="both"/>
        <w:rPr>
          <w:rFonts w:cs="Arial"/>
          <w:color w:val="666666"/>
          <w:szCs w:val="24"/>
          <w:lang w:val="en-GB" w:eastAsia="es-CO"/>
        </w:rPr>
      </w:pPr>
      <w:r w:rsidRPr="00C16F98">
        <w:rPr>
          <w:rFonts w:cs="Arial"/>
          <w:color w:val="666666"/>
          <w:szCs w:val="24"/>
          <w:lang w:val="en-GB" w:eastAsia="es-CO"/>
        </w:rPr>
        <w:t>Redirect to the bank simulator page: Once redirected to the bank page, we will see a yellow page in which the fields should not be filled in, but the "Debug" button should be clicked.</w:t>
      </w:r>
    </w:p>
    <w:p w14:paraId="6CBFD8E9"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4E2F5E0A" wp14:editId="0A379042">
            <wp:extent cx="5609590" cy="4904867"/>
            <wp:effectExtent l="0" t="0" r="0" b="0"/>
            <wp:docPr id="1432" name="Picture 1432" descr="Graphical User Interface, Application&#10;&#10;Automatically generated description"/>
            <wp:cNvGraphicFramePr/>
            <a:graphic xmlns:a="http://schemas.openxmlformats.org/drawingml/2006/main">
              <a:graphicData uri="http://schemas.openxmlformats.org/drawingml/2006/picture">
                <pic:pic xmlns:pic="http://schemas.openxmlformats.org/drawingml/2006/picture">
                  <pic:nvPicPr>
                    <pic:cNvPr id="1432" name="Picture 1432" descr="Interfaz de usuario gráfica, Aplicación&#10;&#10;Descripción generada automáticamente"/>
                    <pic:cNvPicPr/>
                  </pic:nvPicPr>
                  <pic:blipFill>
                    <a:blip r:embed="rId48"/>
                    <a:stretch>
                      <a:fillRect/>
                    </a:stretch>
                  </pic:blipFill>
                  <pic:spPr>
                    <a:xfrm>
                      <a:off x="0" y="0"/>
                      <a:ext cx="5609590" cy="4904867"/>
                    </a:xfrm>
                    <a:prstGeom prst="rect">
                      <a:avLst/>
                    </a:prstGeom>
                  </pic:spPr>
                </pic:pic>
              </a:graphicData>
            </a:graphic>
          </wp:inline>
        </w:drawing>
      </w:r>
      <w:r w:rsidRPr="009A62CE">
        <w:rPr>
          <w:rFonts w:eastAsia="Arial" w:cs="Arial"/>
          <w:color w:val="000000"/>
          <w:sz w:val="22"/>
          <w:lang w:eastAsia="es-CO"/>
        </w:rPr>
        <w:t xml:space="preserve"> </w:t>
      </w:r>
    </w:p>
    <w:p w14:paraId="16F14687" w14:textId="77777777" w:rsidR="009A62CE" w:rsidRPr="009A62CE" w:rsidRDefault="009A62CE" w:rsidP="009A62CE">
      <w:pPr>
        <w:spacing w:before="0" w:after="0" w:line="276" w:lineRule="auto"/>
        <w:ind w:firstLine="60"/>
        <w:rPr>
          <w:rFonts w:eastAsia="Arial" w:cs="Arial"/>
          <w:color w:val="000000"/>
          <w:lang w:val="es-CO" w:eastAsia="es-CO"/>
        </w:rPr>
      </w:pPr>
    </w:p>
    <w:p w14:paraId="412B6177" w14:textId="77777777" w:rsidR="009A62CE" w:rsidRPr="00C16F98" w:rsidRDefault="009A62CE">
      <w:pPr>
        <w:numPr>
          <w:ilvl w:val="0"/>
          <w:numId w:val="27"/>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Fill out page debug: Once on the page debug we must fill in the fields: </w:t>
      </w:r>
      <w:proofErr w:type="spellStart"/>
      <w:r w:rsidRPr="00C16F98">
        <w:rPr>
          <w:rFonts w:cs="Arial"/>
          <w:color w:val="666666"/>
          <w:szCs w:val="24"/>
          <w:lang w:val="en-GB" w:eastAsia="es-CO"/>
        </w:rPr>
        <w:t>bankProcessDate</w:t>
      </w:r>
      <w:proofErr w:type="spellEnd"/>
      <w:r w:rsidRPr="00C16F98">
        <w:rPr>
          <w:rFonts w:cs="Arial"/>
          <w:color w:val="666666"/>
          <w:szCs w:val="24"/>
          <w:lang w:val="en-GB" w:eastAsia="es-CO"/>
        </w:rPr>
        <w:t xml:space="preserve"> that can be equal to </w:t>
      </w:r>
      <w:proofErr w:type="spellStart"/>
      <w:r w:rsidRPr="00C16F98">
        <w:rPr>
          <w:rFonts w:cs="Arial"/>
          <w:color w:val="666666"/>
          <w:szCs w:val="24"/>
          <w:lang w:val="en-GB" w:eastAsia="es-CO"/>
        </w:rPr>
        <w:t>soliciteDate</w:t>
      </w:r>
      <w:proofErr w:type="spellEnd"/>
      <w:r w:rsidRPr="00C16F98">
        <w:rPr>
          <w:rFonts w:cs="Arial"/>
          <w:color w:val="666666"/>
          <w:szCs w:val="24"/>
          <w:lang w:val="en-GB" w:eastAsia="es-CO"/>
        </w:rPr>
        <w:t xml:space="preserve"> and fill </w:t>
      </w:r>
      <w:proofErr w:type="spellStart"/>
      <w:r w:rsidRPr="00C16F98">
        <w:rPr>
          <w:rFonts w:cs="Arial"/>
          <w:color w:val="666666"/>
          <w:szCs w:val="24"/>
          <w:lang w:val="en-GB" w:eastAsia="es-CO"/>
        </w:rPr>
        <w:t>authorizationID</w:t>
      </w:r>
      <w:proofErr w:type="spellEnd"/>
      <w:r w:rsidRPr="00C16F98">
        <w:rPr>
          <w:rFonts w:cs="Arial"/>
          <w:color w:val="666666"/>
          <w:szCs w:val="24"/>
          <w:lang w:val="en-GB" w:eastAsia="es-CO"/>
        </w:rPr>
        <w:t xml:space="preserve"> (put 12 for Approved, Pending and Failed status; and 00001 for Rejected status), after this I must select in </w:t>
      </w:r>
      <w:proofErr w:type="spellStart"/>
      <w:r w:rsidRPr="00C16F98">
        <w:rPr>
          <w:rFonts w:cs="Arial"/>
          <w:color w:val="666666"/>
          <w:szCs w:val="24"/>
          <w:lang w:val="en-GB" w:eastAsia="es-CO"/>
        </w:rPr>
        <w:t>transactionState</w:t>
      </w:r>
      <w:proofErr w:type="spellEnd"/>
      <w:r w:rsidRPr="00C16F98">
        <w:rPr>
          <w:rFonts w:cs="Arial"/>
          <w:color w:val="666666"/>
          <w:szCs w:val="24"/>
          <w:lang w:val="en-GB" w:eastAsia="es-CO"/>
        </w:rPr>
        <w:t xml:space="preserve"> the response you want to expect from PSE (OK, NOT_AUTHORIZED, PENDING, FAILED) after clicking on call,  When you perform this action, the result of the operation will appear in red letters. Finally to redirect to the trading page click on the "Return to PPE" button. </w:t>
      </w:r>
    </w:p>
    <w:p w14:paraId="3846E374" w14:textId="77777777" w:rsidR="009A62CE" w:rsidRPr="00C16F98" w:rsidRDefault="009A62CE" w:rsidP="009A62CE">
      <w:pPr>
        <w:spacing w:before="0" w:after="0" w:line="276" w:lineRule="auto"/>
        <w:ind w:firstLine="60"/>
        <w:rPr>
          <w:rFonts w:eastAsia="Arial" w:cs="Arial"/>
          <w:color w:val="000000"/>
          <w:lang w:val="en-GB" w:eastAsia="es-CO"/>
        </w:rPr>
      </w:pPr>
    </w:p>
    <w:p w14:paraId="1290AF16"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10A5F9AA" wp14:editId="4A679F63">
            <wp:extent cx="5609590" cy="2438146"/>
            <wp:effectExtent l="0" t="0" r="0" b="0"/>
            <wp:docPr id="1447" name="Picture 1447" descr="Graphical User Interface, Application&#10;&#10;Automatically generated description with medium confidence"/>
            <wp:cNvGraphicFramePr/>
            <a:graphic xmlns:a="http://schemas.openxmlformats.org/drawingml/2006/main">
              <a:graphicData uri="http://schemas.openxmlformats.org/drawingml/2006/picture">
                <pic:pic xmlns:pic="http://schemas.openxmlformats.org/drawingml/2006/picture">
                  <pic:nvPicPr>
                    <pic:cNvPr id="1447" name="Picture 1447" descr="Interfaz de usuario gráfica, Aplicación&#10;&#10;Descripción generada automáticamente con confianza media"/>
                    <pic:cNvPicPr/>
                  </pic:nvPicPr>
                  <pic:blipFill>
                    <a:blip r:embed="rId49"/>
                    <a:stretch>
                      <a:fillRect/>
                    </a:stretch>
                  </pic:blipFill>
                  <pic:spPr>
                    <a:xfrm>
                      <a:off x="0" y="0"/>
                      <a:ext cx="5609590" cy="2438146"/>
                    </a:xfrm>
                    <a:prstGeom prst="rect">
                      <a:avLst/>
                    </a:prstGeom>
                  </pic:spPr>
                </pic:pic>
              </a:graphicData>
            </a:graphic>
          </wp:inline>
        </w:drawing>
      </w:r>
      <w:r w:rsidRPr="009A62CE">
        <w:rPr>
          <w:rFonts w:eastAsia="Arial" w:cs="Arial"/>
          <w:color w:val="000000"/>
          <w:sz w:val="22"/>
          <w:lang w:eastAsia="es-CO"/>
        </w:rPr>
        <w:t xml:space="preserve"> </w:t>
      </w:r>
    </w:p>
    <w:p w14:paraId="53999F94" w14:textId="77777777" w:rsidR="009A62CE" w:rsidRPr="009A62CE" w:rsidRDefault="009A62CE" w:rsidP="009A62CE">
      <w:pPr>
        <w:spacing w:before="0" w:after="0" w:line="276" w:lineRule="auto"/>
        <w:ind w:firstLine="60"/>
        <w:rPr>
          <w:rFonts w:eastAsia="Arial" w:cs="Arial"/>
          <w:color w:val="000000"/>
          <w:lang w:val="es-CO" w:eastAsia="es-CO"/>
        </w:rPr>
      </w:pPr>
    </w:p>
    <w:p w14:paraId="478BE0A2" w14:textId="77777777"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noProof/>
          <w:color w:val="000000"/>
          <w:lang w:eastAsia="es-CO"/>
        </w:rPr>
        <w:drawing>
          <wp:inline distT="0" distB="0" distL="0" distR="0" wp14:anchorId="045A6E63" wp14:editId="1C498224">
            <wp:extent cx="5609590" cy="2504821"/>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50"/>
                    <a:stretch>
                      <a:fillRect/>
                    </a:stretch>
                  </pic:blipFill>
                  <pic:spPr>
                    <a:xfrm>
                      <a:off x="0" y="0"/>
                      <a:ext cx="5609590" cy="2504821"/>
                    </a:xfrm>
                    <a:prstGeom prst="rect">
                      <a:avLst/>
                    </a:prstGeom>
                  </pic:spPr>
                </pic:pic>
              </a:graphicData>
            </a:graphic>
          </wp:inline>
        </w:drawing>
      </w:r>
      <w:r w:rsidRPr="009A62CE">
        <w:rPr>
          <w:rFonts w:eastAsia="Arial" w:cs="Arial"/>
          <w:color w:val="000000"/>
          <w:sz w:val="22"/>
          <w:lang w:eastAsia="es-CO"/>
        </w:rPr>
        <w:t xml:space="preserve"> </w:t>
      </w:r>
    </w:p>
    <w:p w14:paraId="5C3587F5" w14:textId="77777777" w:rsidR="009A62CE" w:rsidRPr="009A62CE" w:rsidRDefault="009A62CE">
      <w:pPr>
        <w:numPr>
          <w:ilvl w:val="0"/>
          <w:numId w:val="28"/>
        </w:numPr>
        <w:spacing w:before="0" w:after="9" w:line="276" w:lineRule="auto"/>
        <w:ind w:right="52"/>
        <w:contextualSpacing/>
        <w:jc w:val="both"/>
        <w:rPr>
          <w:rFonts w:cs="Arial"/>
          <w:color w:val="666666"/>
          <w:szCs w:val="24"/>
          <w:lang w:val="es-CO" w:eastAsia="es-CO"/>
        </w:rPr>
      </w:pPr>
      <w:r w:rsidRPr="00C16F98">
        <w:rPr>
          <w:rFonts w:cs="Arial"/>
          <w:color w:val="666666"/>
          <w:szCs w:val="24"/>
          <w:lang w:val="en-GB" w:eastAsia="es-CO"/>
        </w:rPr>
        <w:t xml:space="preserve">Show response: You must submit the PSE response on your page as indicated in the response examples. </w:t>
      </w:r>
      <w:proofErr w:type="spellStart"/>
      <w:r w:rsidRPr="009A62CE">
        <w:rPr>
          <w:rFonts w:cs="Arial"/>
          <w:color w:val="666666"/>
          <w:szCs w:val="24"/>
          <w:lang w:eastAsia="es-CO"/>
        </w:rPr>
        <w:t>Example</w:t>
      </w:r>
      <w:proofErr w:type="spellEnd"/>
      <w:r w:rsidRPr="009A62CE">
        <w:rPr>
          <w:rFonts w:cs="Arial"/>
          <w:color w:val="666666"/>
          <w:szCs w:val="24"/>
          <w:lang w:eastAsia="es-CO"/>
        </w:rPr>
        <w:t xml:space="preserve">: </w:t>
      </w:r>
    </w:p>
    <w:p w14:paraId="0CADAB6E" w14:textId="77777777" w:rsidR="009A62CE" w:rsidRPr="009A62CE" w:rsidRDefault="009A62CE" w:rsidP="009A62CE">
      <w:pPr>
        <w:spacing w:before="0" w:after="9" w:line="276" w:lineRule="auto"/>
        <w:ind w:left="720" w:right="52"/>
        <w:contextualSpacing/>
        <w:jc w:val="both"/>
        <w:rPr>
          <w:rFonts w:cs="Arial"/>
          <w:color w:val="666666"/>
          <w:szCs w:val="24"/>
          <w:lang w:val="es-CO" w:eastAsia="es-CO"/>
        </w:rPr>
      </w:pPr>
    </w:p>
    <w:p w14:paraId="7D96643D" w14:textId="77777777" w:rsidR="009A62CE" w:rsidRPr="009A62CE" w:rsidRDefault="009A62CE" w:rsidP="009A62CE">
      <w:pPr>
        <w:spacing w:before="0" w:after="0" w:line="276" w:lineRule="auto"/>
        <w:ind w:left="720" w:right="1976"/>
        <w:contextualSpacing/>
        <w:jc w:val="center"/>
        <w:rPr>
          <w:rFonts w:eastAsia="Arial" w:cs="Arial"/>
          <w:color w:val="000000"/>
          <w:lang w:val="es-CO" w:eastAsia="es-CO"/>
        </w:rPr>
      </w:pPr>
      <w:r w:rsidRPr="009A62CE">
        <w:rPr>
          <w:rFonts w:eastAsia="Arial" w:cs="Arial"/>
          <w:noProof/>
          <w:color w:val="000000"/>
          <w:lang w:eastAsia="es-CO"/>
        </w:rPr>
        <w:lastRenderedPageBreak/>
        <w:drawing>
          <wp:inline distT="0" distB="0" distL="0" distR="0" wp14:anchorId="4B125F11" wp14:editId="1AD5EDAA">
            <wp:extent cx="5648325" cy="2859405"/>
            <wp:effectExtent l="0" t="0" r="9525" b="0"/>
            <wp:docPr id="26" name="Imagen 26"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51"/>
                    <a:stretch>
                      <a:fillRect/>
                    </a:stretch>
                  </pic:blipFill>
                  <pic:spPr>
                    <a:xfrm>
                      <a:off x="0" y="0"/>
                      <a:ext cx="5648325" cy="2859405"/>
                    </a:xfrm>
                    <a:prstGeom prst="rect">
                      <a:avLst/>
                    </a:prstGeom>
                  </pic:spPr>
                </pic:pic>
              </a:graphicData>
            </a:graphic>
          </wp:inline>
        </w:drawing>
      </w:r>
      <w:r w:rsidRPr="009A62CE">
        <w:rPr>
          <w:rFonts w:eastAsia="Arial" w:cs="Arial"/>
          <w:color w:val="000000"/>
          <w:sz w:val="22"/>
          <w:lang w:eastAsia="es-CO"/>
        </w:rPr>
        <w:t xml:space="preserve"> </w:t>
      </w:r>
    </w:p>
    <w:p w14:paraId="10197499" w14:textId="77777777" w:rsidR="009A62CE" w:rsidRPr="009A62CE" w:rsidRDefault="009A62CE" w:rsidP="007D3D17"/>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3"/>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5"/>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7"/>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59"/>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1"/>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07929" w14:textId="77777777" w:rsidR="008E6646" w:rsidRDefault="008E6646" w:rsidP="00E84602">
      <w:pPr>
        <w:spacing w:before="0" w:after="0" w:line="240" w:lineRule="auto"/>
      </w:pPr>
      <w:r>
        <w:separator/>
      </w:r>
    </w:p>
    <w:p w14:paraId="50D4E220" w14:textId="77777777" w:rsidR="008E6646" w:rsidRDefault="008E6646"/>
  </w:endnote>
  <w:endnote w:type="continuationSeparator" w:id="0">
    <w:p w14:paraId="4F9A832D" w14:textId="77777777" w:rsidR="008E6646" w:rsidRDefault="008E6646" w:rsidP="00E84602">
      <w:pPr>
        <w:spacing w:before="0" w:after="0" w:line="240" w:lineRule="auto"/>
      </w:pPr>
      <w:r>
        <w:continuationSeparator/>
      </w:r>
    </w:p>
    <w:p w14:paraId="75A73E9E" w14:textId="77777777" w:rsidR="008E6646" w:rsidRDefault="008E66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w14:anchorId="0C6AED89">
            <v:shapetype id="_x0000_t202" coordsize="21600,21600" o:spt="202" path="m,l,21600r21600,l21600,xe" w14:anchorId="3179593A">
              <v:stroke joinstyle="miter"/>
              <v:path gradientshapeok="t" o:connecttype="rect"/>
            </v:shapetype>
            <v:shape id="Text Box 1"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v:textbox inset="0,0,0,0">
                <w:txbxContent>
                  <w:p w:rsidRPr="00494D22" w:rsidR="000658BD" w:rsidP="004E0849" w:rsidRDefault="000658BD" w14:paraId="496A0B58" w14:textId="77777777">
                    <w:pPr>
                      <w:pStyle w:val="Piedepgina"/>
                      <w:jc w:val="right"/>
                      <w:rPr>
                        <w:color w:val="7A828B"/>
                        <w:lang w:val="es-ES"/>
                      </w:rPr>
                    </w:pPr>
                    <w:r w:rsidRPr="00494D22">
                      <w:rPr>
                        <w:color w:val="7A828B"/>
                        <w:lang w:val="English"/>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w14:anchorId="18D8A147">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0D895" w14:textId="77777777" w:rsidR="008E6646" w:rsidRDefault="008E6646" w:rsidP="00E84602">
      <w:pPr>
        <w:spacing w:before="0" w:after="0" w:line="240" w:lineRule="auto"/>
      </w:pPr>
      <w:r>
        <w:separator/>
      </w:r>
    </w:p>
    <w:p w14:paraId="298198B5" w14:textId="77777777" w:rsidR="008E6646" w:rsidRDefault="008E6646"/>
  </w:footnote>
  <w:footnote w:type="continuationSeparator" w:id="0">
    <w:p w14:paraId="1180BDF3" w14:textId="77777777" w:rsidR="008E6646" w:rsidRDefault="008E6646" w:rsidP="00E84602">
      <w:pPr>
        <w:spacing w:before="0" w:after="0" w:line="240" w:lineRule="auto"/>
      </w:pPr>
      <w:r>
        <w:continuationSeparator/>
      </w:r>
    </w:p>
    <w:p w14:paraId="1303C58F" w14:textId="77777777" w:rsidR="008E6646" w:rsidRDefault="008E66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19E70A9"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EC7D1C">
          <w:rPr>
            <w:color w:val="7A828B"/>
          </w:rPr>
          <w:t>WC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035E232C"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C7D1C">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w:pict w14:anchorId="5EF81E2D">
            <v:shapetype id="_x0000_t202" coordsize="21600,21600" o:spt="202" path="m,l,21600r21600,l21600,xe" w14:anchorId="1DB3A6DB">
              <v:stroke joinstyle="miter"/>
              <v:path gradientshapeok="t" o:connecttype="rect"/>
            </v:shapetype>
            <v:shape id="_x0000_s1031"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v:textbox style="mso-fit-shape-to-text:t">
                <w:txbxContent>
                  <w:p w:rsidRPr="00A4207C" w:rsidR="008001DD" w:rsidP="000C7A71" w:rsidRDefault="00EC7D1C" w14:paraId="407D72DB" w14:textId="035E232C">
                    <w:pPr>
                      <w:pStyle w:val="Encabezado"/>
                      <w:jc w:val="right"/>
                      <w:rPr>
                        <w:color w:val="7A828B"/>
                      </w:rPr>
                    </w:pPr>
                    <w:sdt>
                      <w:sdtPr>
                        <w:id w:val="92171898"/>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Pr>
                            <w:color w:val="7A828B"/>
                          </w:rPr>
                          <w:t>CONFIDENTIAL USE</w:t>
                        </w:r>
                      </w:sdtContent>
                    </w:sdt>
                    <w:r w:rsidRPr="00A4207C" w:rsidR="008001DD">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D42"/>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0C5"/>
    <w:rsid w:val="000E08FF"/>
    <w:rsid w:val="000E1D58"/>
    <w:rsid w:val="000E2544"/>
    <w:rsid w:val="000E2926"/>
    <w:rsid w:val="000E4E5C"/>
    <w:rsid w:val="000E6874"/>
    <w:rsid w:val="000F373F"/>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354D"/>
    <w:rsid w:val="001A3B67"/>
    <w:rsid w:val="001A51C4"/>
    <w:rsid w:val="001A68A0"/>
    <w:rsid w:val="001A6BC1"/>
    <w:rsid w:val="001B302A"/>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680E"/>
    <w:rsid w:val="00292E1F"/>
    <w:rsid w:val="0029300C"/>
    <w:rsid w:val="002936F5"/>
    <w:rsid w:val="002A04D8"/>
    <w:rsid w:val="002A216C"/>
    <w:rsid w:val="002A30C4"/>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11D9A"/>
    <w:rsid w:val="00315C71"/>
    <w:rsid w:val="00316522"/>
    <w:rsid w:val="0031760F"/>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4D55"/>
    <w:rsid w:val="003F7DB8"/>
    <w:rsid w:val="00401063"/>
    <w:rsid w:val="0040238B"/>
    <w:rsid w:val="004028A2"/>
    <w:rsid w:val="00404FFA"/>
    <w:rsid w:val="00405FF9"/>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305C"/>
    <w:rsid w:val="00494290"/>
    <w:rsid w:val="0049436F"/>
    <w:rsid w:val="004945CD"/>
    <w:rsid w:val="00494D22"/>
    <w:rsid w:val="00495756"/>
    <w:rsid w:val="00496269"/>
    <w:rsid w:val="00497F28"/>
    <w:rsid w:val="004B72CD"/>
    <w:rsid w:val="004B7FBD"/>
    <w:rsid w:val="004C338F"/>
    <w:rsid w:val="004C529A"/>
    <w:rsid w:val="004C6630"/>
    <w:rsid w:val="004D411C"/>
    <w:rsid w:val="004D7B59"/>
    <w:rsid w:val="004E023A"/>
    <w:rsid w:val="004E0849"/>
    <w:rsid w:val="004E162B"/>
    <w:rsid w:val="004E3315"/>
    <w:rsid w:val="004E67DB"/>
    <w:rsid w:val="004E731E"/>
    <w:rsid w:val="004E73AA"/>
    <w:rsid w:val="004F0717"/>
    <w:rsid w:val="004F1F8B"/>
    <w:rsid w:val="004F35F5"/>
    <w:rsid w:val="004F4A8E"/>
    <w:rsid w:val="004F531D"/>
    <w:rsid w:val="004F5D5D"/>
    <w:rsid w:val="004F6EE5"/>
    <w:rsid w:val="004F6F84"/>
    <w:rsid w:val="004F7D06"/>
    <w:rsid w:val="005032B0"/>
    <w:rsid w:val="00504396"/>
    <w:rsid w:val="00504A58"/>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608"/>
    <w:rsid w:val="00546739"/>
    <w:rsid w:val="005477AD"/>
    <w:rsid w:val="00547CBE"/>
    <w:rsid w:val="005509E0"/>
    <w:rsid w:val="005516D1"/>
    <w:rsid w:val="00557CC4"/>
    <w:rsid w:val="00560F53"/>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1A0B"/>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C69"/>
    <w:rsid w:val="008001DD"/>
    <w:rsid w:val="0080139D"/>
    <w:rsid w:val="00804141"/>
    <w:rsid w:val="0081236D"/>
    <w:rsid w:val="00812CA8"/>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6868"/>
    <w:rsid w:val="00873EA7"/>
    <w:rsid w:val="00877BEA"/>
    <w:rsid w:val="00881A39"/>
    <w:rsid w:val="00881E93"/>
    <w:rsid w:val="0088280F"/>
    <w:rsid w:val="00886628"/>
    <w:rsid w:val="0088694E"/>
    <w:rsid w:val="008875DD"/>
    <w:rsid w:val="00887755"/>
    <w:rsid w:val="00891EA0"/>
    <w:rsid w:val="0089237D"/>
    <w:rsid w:val="008A3C48"/>
    <w:rsid w:val="008A5AB3"/>
    <w:rsid w:val="008B17B5"/>
    <w:rsid w:val="008B23F0"/>
    <w:rsid w:val="008B5C12"/>
    <w:rsid w:val="008C2228"/>
    <w:rsid w:val="008C26C9"/>
    <w:rsid w:val="008C6EE0"/>
    <w:rsid w:val="008D0397"/>
    <w:rsid w:val="008D113A"/>
    <w:rsid w:val="008D5353"/>
    <w:rsid w:val="008E58F2"/>
    <w:rsid w:val="008E6646"/>
    <w:rsid w:val="008E7BC5"/>
    <w:rsid w:val="008E7D79"/>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53277"/>
    <w:rsid w:val="00A551EE"/>
    <w:rsid w:val="00A56B9A"/>
    <w:rsid w:val="00A57878"/>
    <w:rsid w:val="00A6131C"/>
    <w:rsid w:val="00A6161F"/>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2337A"/>
    <w:rsid w:val="00B23ECF"/>
    <w:rsid w:val="00B253D0"/>
    <w:rsid w:val="00B313F3"/>
    <w:rsid w:val="00B31A59"/>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744E"/>
    <w:rsid w:val="00BA0CC5"/>
    <w:rsid w:val="00BA0FB7"/>
    <w:rsid w:val="00BA1353"/>
    <w:rsid w:val="00BA23C0"/>
    <w:rsid w:val="00BA3B44"/>
    <w:rsid w:val="00BA765F"/>
    <w:rsid w:val="00BB1869"/>
    <w:rsid w:val="00BB39E4"/>
    <w:rsid w:val="00BB588B"/>
    <w:rsid w:val="00BB5904"/>
    <w:rsid w:val="00BB5B92"/>
    <w:rsid w:val="00BC0E4A"/>
    <w:rsid w:val="00BC2593"/>
    <w:rsid w:val="00BC3517"/>
    <w:rsid w:val="00BC663D"/>
    <w:rsid w:val="00BC6B11"/>
    <w:rsid w:val="00BD5282"/>
    <w:rsid w:val="00BD52A8"/>
    <w:rsid w:val="00BD58F7"/>
    <w:rsid w:val="00BD7F06"/>
    <w:rsid w:val="00BE2762"/>
    <w:rsid w:val="00BE647A"/>
    <w:rsid w:val="00BE7291"/>
    <w:rsid w:val="00BF14DB"/>
    <w:rsid w:val="00BF4EC5"/>
    <w:rsid w:val="00C00763"/>
    <w:rsid w:val="00C067F1"/>
    <w:rsid w:val="00C11651"/>
    <w:rsid w:val="00C11E0B"/>
    <w:rsid w:val="00C12FAE"/>
    <w:rsid w:val="00C1588A"/>
    <w:rsid w:val="00C15FA3"/>
    <w:rsid w:val="00C16F98"/>
    <w:rsid w:val="00C202BB"/>
    <w:rsid w:val="00C227C1"/>
    <w:rsid w:val="00C249F4"/>
    <w:rsid w:val="00C26061"/>
    <w:rsid w:val="00C26C1A"/>
    <w:rsid w:val="00C31455"/>
    <w:rsid w:val="00C36328"/>
    <w:rsid w:val="00C364A1"/>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4DB5"/>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588B"/>
    <w:rsid w:val="00DC6673"/>
    <w:rsid w:val="00DD0CE6"/>
    <w:rsid w:val="00DD0E17"/>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4495"/>
    <w:rsid w:val="00E94CB7"/>
    <w:rsid w:val="00E97EE5"/>
    <w:rsid w:val="00EA2F9E"/>
    <w:rsid w:val="00EA5797"/>
    <w:rsid w:val="00EB230D"/>
    <w:rsid w:val="00EB3FAE"/>
    <w:rsid w:val="00EB4598"/>
    <w:rsid w:val="00EB5116"/>
    <w:rsid w:val="00EB61D1"/>
    <w:rsid w:val="00EB6322"/>
    <w:rsid w:val="00EC53AD"/>
    <w:rsid w:val="00EC5BC1"/>
    <w:rsid w:val="00EC7D1C"/>
    <w:rsid w:val="00ED09DA"/>
    <w:rsid w:val="00ED0DA3"/>
    <w:rsid w:val="00ED2813"/>
    <w:rsid w:val="00ED6B68"/>
    <w:rsid w:val="00ED7B7C"/>
    <w:rsid w:val="00ED7E17"/>
    <w:rsid w:val="00EE07EC"/>
    <w:rsid w:val="00EE41C3"/>
    <w:rsid w:val="00EE5852"/>
    <w:rsid w:val="00EF049D"/>
    <w:rsid w:val="00EF1048"/>
    <w:rsid w:val="00EF14F9"/>
    <w:rsid w:val="00EF5392"/>
    <w:rsid w:val="00EF6E12"/>
    <w:rsid w:val="00F00481"/>
    <w:rsid w:val="00F00C4B"/>
    <w:rsid w:val="00F025A4"/>
    <w:rsid w:val="00F048EF"/>
    <w:rsid w:val="00F05BD4"/>
    <w:rsid w:val="00F1019A"/>
    <w:rsid w:val="00F10D98"/>
    <w:rsid w:val="00F142E5"/>
    <w:rsid w:val="00F16036"/>
    <w:rsid w:val="00F22412"/>
    <w:rsid w:val="00F27696"/>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17FF"/>
    <w:rsid w:val="00FB2FFC"/>
    <w:rsid w:val="00FB3AFF"/>
    <w:rsid w:val="00FB4AA8"/>
    <w:rsid w:val="00FB505B"/>
    <w:rsid w:val="00FB5370"/>
    <w:rsid w:val="00FB559F"/>
    <w:rsid w:val="00FB6FAF"/>
    <w:rsid w:val="00FD0694"/>
    <w:rsid w:val="00FD46D7"/>
    <w:rsid w:val="00FD6831"/>
    <w:rsid w:val="00FD78FE"/>
    <w:rsid w:val="00FD7A9E"/>
    <w:rsid w:val="00FE1344"/>
    <w:rsid w:val="00FE40BC"/>
    <w:rsid w:val="00FE40EA"/>
    <w:rsid w:val="00FE54FD"/>
    <w:rsid w:val="00FF1BC4"/>
    <w:rsid w:val="00FF6731"/>
    <w:rsid w:val="3416D653"/>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2.png"/><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hyperlink" Target="https://www.instagram.com/evertec.inc/?hl=e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black.svg" TargetMode="External"/><Relationship Id="rId29" Type="http://schemas.openxmlformats.org/officeDocument/2006/relationships/hyperlink" Target="https://docs.placetopay.dev/en/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hyperlink" Target="https://www.facebook.com/Evertecinc/" TargetMode="External"/><Relationship Id="rId58" Type="http://schemas.openxmlformats.org/officeDocument/2006/relationships/image" Target="media/image27.png"/><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0" Type="http://schemas.openxmlformats.org/officeDocument/2006/relationships/hyperlink" Target="https://docs-gateway.placetopay.com/docs/webcheckout-docs/ZG9jOjQxMjU1Njc-autenticacion" TargetMode="External"/><Relationship Id="rId35" Type="http://schemas.openxmlformats.org/officeDocument/2006/relationships/image" Target="media/image8.png"/><Relationship Id="rId43" Type="http://schemas.openxmlformats.org/officeDocument/2006/relationships/hyperlink" Target="https://placetopay-api-en.stoplight.io/docs/webcheckout-docs/ZG9jOjEzNTczNzAw-test-you-integration#test-cards" TargetMode="External"/><Relationship Id="rId48" Type="http://schemas.openxmlformats.org/officeDocument/2006/relationships/image" Target="media/image20.jp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static.placetopay.com/placetopay-logo-square.svg"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twitter.com/evertec_inc/" TargetMode="Externa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4.jpe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9.jpeg"/><Relationship Id="rId49" Type="http://schemas.openxmlformats.org/officeDocument/2006/relationships/image" Target="media/image21.jpg"/><Relationship Id="rId57" Type="http://schemas.openxmlformats.org/officeDocument/2006/relationships/hyperlink" Target="https://www.linkedin.com/company/evertec/posts/?feedView=all" TargetMode="External"/><Relationship Id="rId10" Type="http://schemas.openxmlformats.org/officeDocument/2006/relationships/endnotes" Target="endnotes.xml"/><Relationship Id="rId31" Type="http://schemas.openxmlformats.org/officeDocument/2006/relationships/hyperlink" Target="https://placetopay-api.stoplight.io/docs/webcheckout-docs/71046995c46b3-tipos-de-documento"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943</TotalTime>
  <Pages>27</Pages>
  <Words>4475</Words>
  <Characters>24614</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WC CERTIFICATION GUIDE</vt:lpstr>
    </vt:vector>
  </TitlesOfParts>
  <Company>Microsoft</Company>
  <LinksUpToDate>false</LinksUpToDate>
  <CharactersWithSpaces>29031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WC CERTIFICATION GUIDE</dc:title>
  <dc:subject/>
  <dc:creator>Carola Moya</dc:creator>
  <cp:keywords/>
  <cp:lastModifiedBy>Daniel Loaiza Lopez</cp:lastModifiedBy>
  <cp:revision>75</cp:revision>
  <cp:lastPrinted>2017-10-16T15:31:00Z</cp:lastPrinted>
  <dcterms:created xsi:type="dcterms:W3CDTF">2023-08-12T02:11:00Z</dcterms:created>
  <dcterms:modified xsi:type="dcterms:W3CDTF">2023-08-29T16:43:00Z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